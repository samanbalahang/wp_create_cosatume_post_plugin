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53D9" w14:textId="5E720153" w:rsidR="00001894" w:rsidRDefault="00EB46C7" w:rsidP="00001894">
      <w:r>
        <w:rPr>
          <w:rFonts w:hint="cs"/>
          <w:rtl/>
        </w:rPr>
        <w:t>آموزش طراحی پلاگین ورد</w:t>
      </w:r>
      <w:r w:rsidR="00055B4E">
        <w:rPr>
          <w:rFonts w:hint="cs"/>
          <w:rtl/>
        </w:rPr>
        <w:t>پرس</w:t>
      </w:r>
    </w:p>
    <w:p w14:paraId="3708721E" w14:textId="037B2266" w:rsidR="00AB6C9B" w:rsidRDefault="00AB6C9B" w:rsidP="00001894">
      <w:pPr>
        <w:rPr>
          <w:rtl/>
        </w:rPr>
      </w:pPr>
      <w:r>
        <w:rPr>
          <w:rFonts w:hint="cs"/>
          <w:rtl/>
        </w:rPr>
        <w:t>ساختار زیر را ایجاد کنید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C9B" w14:paraId="24987482" w14:textId="77777777" w:rsidTr="00AB6C9B">
        <w:tc>
          <w:tcPr>
            <w:tcW w:w="9350" w:type="dxa"/>
          </w:tcPr>
          <w:p w14:paraId="1B2B1B3E" w14:textId="7D2E32C1" w:rsidR="00AB6C9B" w:rsidRDefault="00AB6C9B" w:rsidP="00AB6C9B">
            <w:pPr>
              <w:bidi w:val="0"/>
            </w:pPr>
            <w:r w:rsidRPr="00AB6C9B">
              <w:t>costomepost</w:t>
            </w:r>
            <w:r>
              <w:t>/</w:t>
            </w:r>
          </w:p>
          <w:p w14:paraId="70FF3E5B" w14:textId="77777777" w:rsidR="00AB6C9B" w:rsidRDefault="00AB6C9B" w:rsidP="00AB6C9B">
            <w:pPr>
              <w:bidi w:val="0"/>
              <w:rPr>
                <w:rtl/>
              </w:rPr>
            </w:pPr>
            <w:r>
              <w:t xml:space="preserve">├── </w:t>
            </w:r>
            <w:r w:rsidRPr="00AB6C9B">
              <w:t>custom-post-manager.php</w:t>
            </w:r>
          </w:p>
          <w:p w14:paraId="0514AD31" w14:textId="00B3137C" w:rsidR="00AB6C9B" w:rsidRDefault="00AB6C9B" w:rsidP="00AB6C9B">
            <w:pPr>
              <w:bidi w:val="0"/>
            </w:pPr>
            <w:r>
              <w:t>├── includes/</w:t>
            </w:r>
          </w:p>
          <w:p w14:paraId="6266C406" w14:textId="77777777" w:rsidR="00AB6C9B" w:rsidRDefault="00AB6C9B" w:rsidP="00AB6C9B">
            <w:pPr>
              <w:bidi w:val="0"/>
              <w:rPr>
                <w:rtl/>
              </w:rPr>
            </w:pPr>
            <w:r>
              <w:t xml:space="preserve">│   ├── </w:t>
            </w:r>
            <w:r w:rsidRPr="00AB6C9B">
              <w:t>class-custom-post-type.php</w:t>
            </w:r>
          </w:p>
          <w:p w14:paraId="3C10AAD5" w14:textId="1B7AFAEA" w:rsidR="00AB6C9B" w:rsidRDefault="00AB6C9B" w:rsidP="00AB6C9B">
            <w:pPr>
              <w:bidi w:val="0"/>
            </w:pPr>
            <w:r>
              <w:t xml:space="preserve">│   </w:t>
            </w:r>
          </w:p>
          <w:p w14:paraId="66767BD4" w14:textId="77777777" w:rsidR="00AB6C9B" w:rsidRDefault="00AB6C9B" w:rsidP="00AB6C9B">
            <w:pPr>
              <w:bidi w:val="0"/>
            </w:pPr>
            <w:r>
              <w:t>├── assets/</w:t>
            </w:r>
          </w:p>
          <w:p w14:paraId="2BACF0A3" w14:textId="6A7954AC" w:rsidR="00AB6C9B" w:rsidRDefault="00AB6C9B" w:rsidP="00AB6C9B">
            <w:pPr>
              <w:bidi w:val="0"/>
              <w:rPr>
                <w:rFonts w:hint="cs"/>
              </w:rPr>
            </w:pPr>
            <w:r>
              <w:t>└── ...</w:t>
            </w:r>
          </w:p>
        </w:tc>
      </w:tr>
    </w:tbl>
    <w:p w14:paraId="1CFA16E6" w14:textId="77777777" w:rsidR="00AB6C9B" w:rsidRDefault="00AB6C9B" w:rsidP="00AB6C9B">
      <w:pPr>
        <w:bidi w:val="0"/>
        <w:rPr>
          <w:rFonts w:hint="cs"/>
          <w:rtl/>
        </w:rPr>
      </w:pPr>
    </w:p>
    <w:p w14:paraId="3FA1E0B8" w14:textId="09F798A9" w:rsidR="009C07F1" w:rsidRDefault="009C07F1" w:rsidP="00001894">
      <w:r>
        <w:rPr>
          <w:rFonts w:hint="cs"/>
          <w:rtl/>
        </w:rPr>
        <w:t xml:space="preserve">یک پوشه ساخته و در آن یک فایل با پسوند </w:t>
      </w:r>
      <w:r>
        <w:t xml:space="preserve">php </w:t>
      </w:r>
      <w:r>
        <w:rPr>
          <w:rFonts w:hint="cs"/>
          <w:rtl/>
        </w:rPr>
        <w:t xml:space="preserve"> ایجاد کرده و در آن کدهای زیر را درج کنید.</w:t>
      </w:r>
    </w:p>
    <w:p w14:paraId="1D9B7F6A" w14:textId="6E824358" w:rsidR="00AB6C9B" w:rsidRDefault="00AB6C9B" w:rsidP="00AB6C9B">
      <w:pPr>
        <w:pStyle w:val="CODE"/>
        <w:rPr>
          <w:rtl/>
        </w:rPr>
      </w:pPr>
      <w:r w:rsidRPr="00AB6C9B">
        <w:t>custom-post-manager.php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07F1" w14:paraId="3FF86850" w14:textId="77777777" w:rsidTr="009C07F1">
        <w:tc>
          <w:tcPr>
            <w:tcW w:w="9350" w:type="dxa"/>
          </w:tcPr>
          <w:p w14:paraId="0B451A6A" w14:textId="77777777" w:rsidR="00AB6C9B" w:rsidRDefault="00AB6C9B" w:rsidP="00AB6C9B">
            <w:pPr>
              <w:pStyle w:val="CODE"/>
            </w:pPr>
            <w:r>
              <w:t>&lt;?php</w:t>
            </w:r>
          </w:p>
          <w:p w14:paraId="7512FDCA" w14:textId="77777777" w:rsidR="00AB6C9B" w:rsidRDefault="00AB6C9B" w:rsidP="00AB6C9B">
            <w:pPr>
              <w:pStyle w:val="CODE"/>
              <w:rPr>
                <w:rtl/>
              </w:rPr>
            </w:pPr>
            <w:r>
              <w:t>/**</w:t>
            </w:r>
          </w:p>
          <w:p w14:paraId="749F31CE" w14:textId="77777777" w:rsidR="00AB6C9B" w:rsidRDefault="00AB6C9B" w:rsidP="00AB6C9B">
            <w:pPr>
              <w:pStyle w:val="CODE"/>
            </w:pPr>
            <w:r>
              <w:t xml:space="preserve"> * Plugin Name: Custom Post Type Manager</w:t>
            </w:r>
          </w:p>
          <w:p w14:paraId="1A469CC1" w14:textId="77777777" w:rsidR="00AB6C9B" w:rsidRDefault="00AB6C9B" w:rsidP="00AB6C9B">
            <w:pPr>
              <w:pStyle w:val="CODE"/>
            </w:pPr>
            <w:r>
              <w:t xml:space="preserve"> * Description: Comprehensive plugin with custom post types and more</w:t>
            </w:r>
          </w:p>
          <w:p w14:paraId="21F867C4" w14:textId="77777777" w:rsidR="00AB6C9B" w:rsidRDefault="00AB6C9B" w:rsidP="00AB6C9B">
            <w:pPr>
              <w:pStyle w:val="CODE"/>
            </w:pPr>
            <w:r>
              <w:t xml:space="preserve"> * Version: 1.0</w:t>
            </w:r>
          </w:p>
          <w:p w14:paraId="51B180E6" w14:textId="77777777" w:rsidR="00AB6C9B" w:rsidRDefault="00AB6C9B" w:rsidP="00AB6C9B">
            <w:pPr>
              <w:pStyle w:val="CODE"/>
            </w:pPr>
            <w:r>
              <w:t xml:space="preserve"> * Author: saman balahang (sambal)</w:t>
            </w:r>
          </w:p>
          <w:p w14:paraId="21AAE853" w14:textId="77777777" w:rsidR="00AB6C9B" w:rsidRDefault="00AB6C9B" w:rsidP="00AB6C9B">
            <w:pPr>
              <w:pStyle w:val="CODE"/>
            </w:pPr>
            <w:r>
              <w:t xml:space="preserve"> * Text Domain: custom-post-plugin</w:t>
            </w:r>
          </w:p>
          <w:p w14:paraId="349F79CA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*/</w:t>
            </w:r>
          </w:p>
          <w:p w14:paraId="651018B7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3591189F" w14:textId="77777777" w:rsidR="00AB6C9B" w:rsidRDefault="00AB6C9B" w:rsidP="00AB6C9B">
            <w:pPr>
              <w:pStyle w:val="CODE"/>
            </w:pPr>
            <w:r>
              <w:t>// Prevent direct access</w:t>
            </w:r>
          </w:p>
          <w:p w14:paraId="1A6A5412" w14:textId="77777777" w:rsidR="00AB6C9B" w:rsidRDefault="00AB6C9B" w:rsidP="00AB6C9B">
            <w:pPr>
              <w:pStyle w:val="CODE"/>
            </w:pPr>
            <w:r>
              <w:t>if (!defined('ABSPATH')) {</w:t>
            </w:r>
          </w:p>
          <w:p w14:paraId="7C27F4E0" w14:textId="77777777" w:rsidR="00AB6C9B" w:rsidRDefault="00AB6C9B" w:rsidP="00AB6C9B">
            <w:pPr>
              <w:pStyle w:val="CODE"/>
            </w:pPr>
            <w:r>
              <w:t xml:space="preserve">    exit;</w:t>
            </w:r>
          </w:p>
          <w:p w14:paraId="23EA3A60" w14:textId="77777777" w:rsidR="00AB6C9B" w:rsidRDefault="00AB6C9B" w:rsidP="00AB6C9B">
            <w:pPr>
              <w:pStyle w:val="CODE"/>
              <w:rPr>
                <w:rtl/>
              </w:rPr>
            </w:pPr>
            <w:r>
              <w:t>}</w:t>
            </w:r>
          </w:p>
          <w:p w14:paraId="6BCE383C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61503AF3" w14:textId="77777777" w:rsidR="00AB6C9B" w:rsidRDefault="00AB6C9B" w:rsidP="00AB6C9B">
            <w:pPr>
              <w:pStyle w:val="CODE"/>
            </w:pPr>
            <w:r>
              <w:t>// Define plugin constants</w:t>
            </w:r>
          </w:p>
          <w:p w14:paraId="5DF25E82" w14:textId="77777777" w:rsidR="00AB6C9B" w:rsidRDefault="00AB6C9B" w:rsidP="00AB6C9B">
            <w:pPr>
              <w:pStyle w:val="CODE"/>
            </w:pPr>
            <w:r>
              <w:t>define('CUSTOM_POST_MANAGER_DIR', plugin_dir_path(__FILE__));</w:t>
            </w:r>
          </w:p>
          <w:p w14:paraId="36208016" w14:textId="77777777" w:rsidR="00AB6C9B" w:rsidRDefault="00AB6C9B" w:rsidP="00AB6C9B">
            <w:pPr>
              <w:pStyle w:val="CODE"/>
            </w:pPr>
            <w:r>
              <w:t>define('CUSTOM_POST_MANAGER_URL', plugin_dir_url(__FILE__));</w:t>
            </w:r>
          </w:p>
          <w:p w14:paraId="17DEA430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534D70E5" w14:textId="77777777" w:rsidR="00AB6C9B" w:rsidRDefault="00AB6C9B" w:rsidP="00AB6C9B">
            <w:pPr>
              <w:pStyle w:val="CODE"/>
            </w:pPr>
            <w:r>
              <w:t>class CustomPostManager</w:t>
            </w:r>
          </w:p>
          <w:p w14:paraId="5CF0E884" w14:textId="77777777" w:rsidR="00AB6C9B" w:rsidRDefault="00AB6C9B" w:rsidP="00AB6C9B">
            <w:pPr>
              <w:pStyle w:val="CODE"/>
              <w:rPr>
                <w:rtl/>
              </w:rPr>
            </w:pPr>
            <w:r>
              <w:t>{</w:t>
            </w:r>
          </w:p>
          <w:p w14:paraId="2114FC4D" w14:textId="77777777" w:rsidR="00AB6C9B" w:rsidRDefault="00AB6C9B" w:rsidP="00AB6C9B">
            <w:pPr>
              <w:pStyle w:val="CODE"/>
            </w:pPr>
            <w:r>
              <w:t xml:space="preserve">    public function __construct()</w:t>
            </w:r>
          </w:p>
          <w:p w14:paraId="3D1FE27A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0B402742" w14:textId="77777777" w:rsidR="00AB6C9B" w:rsidRDefault="00AB6C9B" w:rsidP="00AB6C9B">
            <w:pPr>
              <w:pStyle w:val="CODE"/>
            </w:pPr>
            <w:r>
              <w:t xml:space="preserve">        $this-&gt;load_dependencies();</w:t>
            </w:r>
          </w:p>
          <w:p w14:paraId="372EC6A6" w14:textId="77777777" w:rsidR="00AB6C9B" w:rsidRDefault="00AB6C9B" w:rsidP="00AB6C9B">
            <w:pPr>
              <w:pStyle w:val="CODE"/>
            </w:pPr>
            <w:r>
              <w:t xml:space="preserve">        $this-&gt;init_components();</w:t>
            </w:r>
          </w:p>
          <w:p w14:paraId="1887A693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270E07D5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604F3338" w14:textId="77777777" w:rsidR="00AB6C9B" w:rsidRDefault="00AB6C9B" w:rsidP="00AB6C9B">
            <w:pPr>
              <w:pStyle w:val="CODE"/>
            </w:pPr>
            <w:r>
              <w:t xml:space="preserve">    private function load_dependencies()</w:t>
            </w:r>
          </w:p>
          <w:p w14:paraId="596CD810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3FA9CD28" w14:textId="77777777" w:rsidR="00AB6C9B" w:rsidRDefault="00AB6C9B" w:rsidP="00AB6C9B">
            <w:pPr>
              <w:pStyle w:val="CODE"/>
            </w:pPr>
            <w:r>
              <w:t xml:space="preserve">        // Load the custom post type class</w:t>
            </w:r>
          </w:p>
          <w:p w14:paraId="70304E38" w14:textId="77777777" w:rsidR="00AB6C9B" w:rsidRDefault="00AB6C9B" w:rsidP="00AB6C9B">
            <w:pPr>
              <w:pStyle w:val="CODE"/>
            </w:pPr>
            <w:r>
              <w:t xml:space="preserve">        require_once CUSTOM_POST_MANAGER_DIR . 'includes/class-custom-post-type.php';</w:t>
            </w:r>
          </w:p>
          <w:p w14:paraId="0835C09E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    </w:t>
            </w:r>
          </w:p>
          <w:p w14:paraId="112B340F" w14:textId="77777777" w:rsidR="00AB6C9B" w:rsidRDefault="00AB6C9B" w:rsidP="00AB6C9B">
            <w:pPr>
              <w:pStyle w:val="CODE"/>
            </w:pPr>
            <w:r>
              <w:t xml:space="preserve">        // Load other dependencies here</w:t>
            </w:r>
          </w:p>
          <w:p w14:paraId="4178E1F1" w14:textId="77777777" w:rsidR="00AB6C9B" w:rsidRDefault="00AB6C9B" w:rsidP="00AB6C9B">
            <w:pPr>
              <w:pStyle w:val="CODE"/>
            </w:pPr>
            <w:r>
              <w:t xml:space="preserve">        // require_once YMP_PLUGIN_DIR . 'includes/other-class.php';</w:t>
            </w:r>
          </w:p>
          <w:p w14:paraId="5580A0C2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42A413E2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2B9BA40A" w14:textId="77777777" w:rsidR="00AB6C9B" w:rsidRDefault="00AB6C9B" w:rsidP="00AB6C9B">
            <w:pPr>
              <w:pStyle w:val="CODE"/>
            </w:pPr>
            <w:r>
              <w:lastRenderedPageBreak/>
              <w:t xml:space="preserve">    private function init_components()</w:t>
            </w:r>
          </w:p>
          <w:p w14:paraId="0CF0CC6F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0CDF65AA" w14:textId="77777777" w:rsidR="00AB6C9B" w:rsidRDefault="00AB6C9B" w:rsidP="00AB6C9B">
            <w:pPr>
              <w:pStyle w:val="CODE"/>
            </w:pPr>
            <w:r>
              <w:t xml:space="preserve">        // Initialize custom post type</w:t>
            </w:r>
          </w:p>
          <w:p w14:paraId="714BEC18" w14:textId="77777777" w:rsidR="00AB6C9B" w:rsidRDefault="00AB6C9B" w:rsidP="00AB6C9B">
            <w:pPr>
              <w:pStyle w:val="CODE"/>
            </w:pPr>
            <w:r>
              <w:t xml:space="preserve">        new CustomPostTypePlugin();</w:t>
            </w:r>
          </w:p>
          <w:p w14:paraId="08AD3D8C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    </w:t>
            </w:r>
          </w:p>
          <w:p w14:paraId="791EDBD4" w14:textId="77777777" w:rsidR="00AB6C9B" w:rsidRDefault="00AB6C9B" w:rsidP="00AB6C9B">
            <w:pPr>
              <w:pStyle w:val="CODE"/>
            </w:pPr>
            <w:r>
              <w:t xml:space="preserve">        // Initialize other components here</w:t>
            </w:r>
          </w:p>
          <w:p w14:paraId="2FE44828" w14:textId="77777777" w:rsidR="00AB6C9B" w:rsidRDefault="00AB6C9B" w:rsidP="00AB6C9B">
            <w:pPr>
              <w:pStyle w:val="CODE"/>
            </w:pPr>
            <w:r>
              <w:t xml:space="preserve">        // new OtherFeatureClass();</w:t>
            </w:r>
          </w:p>
          <w:p w14:paraId="63B0EEFC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15CD2C31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7B2503D4" w14:textId="77777777" w:rsidR="00AB6C9B" w:rsidRDefault="00AB6C9B" w:rsidP="00AB6C9B">
            <w:pPr>
              <w:pStyle w:val="CODE"/>
            </w:pPr>
            <w:r>
              <w:t xml:space="preserve">    // Activation and deactivation hooks</w:t>
            </w:r>
          </w:p>
          <w:p w14:paraId="5610C66A" w14:textId="77777777" w:rsidR="00AB6C9B" w:rsidRDefault="00AB6C9B" w:rsidP="00AB6C9B">
            <w:pPr>
              <w:pStyle w:val="CODE"/>
            </w:pPr>
            <w:r>
              <w:t xml:space="preserve">    public static function activate()</w:t>
            </w:r>
          </w:p>
          <w:p w14:paraId="5C98A7A6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67646EA8" w14:textId="77777777" w:rsidR="00AB6C9B" w:rsidRDefault="00AB6C9B" w:rsidP="00AB6C9B">
            <w:pPr>
              <w:pStyle w:val="CODE"/>
            </w:pPr>
            <w:r>
              <w:t xml:space="preserve">        // Flush rewrite rules on activation</w:t>
            </w:r>
          </w:p>
          <w:p w14:paraId="12F61DB1" w14:textId="77777777" w:rsidR="00AB6C9B" w:rsidRDefault="00AB6C9B" w:rsidP="00AB6C9B">
            <w:pPr>
              <w:pStyle w:val="CODE"/>
            </w:pPr>
            <w:r>
              <w:t xml:space="preserve">        flush_rewrite_rules();</w:t>
            </w:r>
          </w:p>
          <w:p w14:paraId="06DDD00B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0682E714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66E79CC4" w14:textId="77777777" w:rsidR="00AB6C9B" w:rsidRDefault="00AB6C9B" w:rsidP="00AB6C9B">
            <w:pPr>
              <w:pStyle w:val="CODE"/>
            </w:pPr>
            <w:r>
              <w:t xml:space="preserve">    public static function deactivate()</w:t>
            </w:r>
          </w:p>
          <w:p w14:paraId="5E75F560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6E534C79" w14:textId="77777777" w:rsidR="00AB6C9B" w:rsidRDefault="00AB6C9B" w:rsidP="00AB6C9B">
            <w:pPr>
              <w:pStyle w:val="CODE"/>
            </w:pPr>
            <w:r>
              <w:t xml:space="preserve">        // Clean up if needed</w:t>
            </w:r>
          </w:p>
          <w:p w14:paraId="0CA9ADAE" w14:textId="77777777" w:rsidR="00AB6C9B" w:rsidRDefault="00AB6C9B" w:rsidP="00AB6C9B">
            <w:pPr>
              <w:pStyle w:val="CODE"/>
            </w:pPr>
            <w:r>
              <w:t xml:space="preserve">        flush_rewrite_rules();</w:t>
            </w:r>
          </w:p>
          <w:p w14:paraId="64789917" w14:textId="77777777" w:rsidR="00AB6C9B" w:rsidRDefault="00AB6C9B" w:rsidP="00AB6C9B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0195FFFF" w14:textId="77777777" w:rsidR="00AB6C9B" w:rsidRDefault="00AB6C9B" w:rsidP="00AB6C9B">
            <w:pPr>
              <w:pStyle w:val="CODE"/>
              <w:rPr>
                <w:rtl/>
              </w:rPr>
            </w:pPr>
            <w:r>
              <w:t>}</w:t>
            </w:r>
          </w:p>
          <w:p w14:paraId="728A77AE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451E4832" w14:textId="77777777" w:rsidR="00AB6C9B" w:rsidRDefault="00AB6C9B" w:rsidP="00AB6C9B">
            <w:pPr>
              <w:pStyle w:val="CODE"/>
            </w:pPr>
            <w:r>
              <w:t>// Initialize the main plugin</w:t>
            </w:r>
          </w:p>
          <w:p w14:paraId="35C48074" w14:textId="77777777" w:rsidR="00AB6C9B" w:rsidRDefault="00AB6C9B" w:rsidP="00AB6C9B">
            <w:pPr>
              <w:pStyle w:val="CODE"/>
            </w:pPr>
            <w:r>
              <w:t>new CustomPostManager();</w:t>
            </w:r>
          </w:p>
          <w:p w14:paraId="4E80B742" w14:textId="77777777" w:rsidR="00AB6C9B" w:rsidRDefault="00AB6C9B" w:rsidP="00AB6C9B">
            <w:pPr>
              <w:pStyle w:val="CODE"/>
              <w:rPr>
                <w:rtl/>
              </w:rPr>
            </w:pPr>
          </w:p>
          <w:p w14:paraId="3B034601" w14:textId="77777777" w:rsidR="00AB6C9B" w:rsidRDefault="00AB6C9B" w:rsidP="00AB6C9B">
            <w:pPr>
              <w:pStyle w:val="CODE"/>
            </w:pPr>
            <w:r>
              <w:t>// Register activation and deactivation hooks</w:t>
            </w:r>
          </w:p>
          <w:p w14:paraId="07A164D7" w14:textId="77777777" w:rsidR="00AB6C9B" w:rsidRDefault="00AB6C9B" w:rsidP="00AB6C9B">
            <w:pPr>
              <w:pStyle w:val="CODE"/>
            </w:pPr>
            <w:r>
              <w:t>register_activation_hook(__FILE__, array('YourMainPlugin', 'activate'));</w:t>
            </w:r>
          </w:p>
          <w:p w14:paraId="788FCEAB" w14:textId="55A642BA" w:rsidR="009C07F1" w:rsidRDefault="00AB6C9B" w:rsidP="00AB6C9B">
            <w:pPr>
              <w:pStyle w:val="CODE"/>
            </w:pPr>
            <w:r>
              <w:t>register_deactivation_hook(__FILE__, array('YourMainPlugin', 'deactivate'));</w:t>
            </w:r>
          </w:p>
        </w:tc>
      </w:tr>
    </w:tbl>
    <w:p w14:paraId="212DB738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 xml:space="preserve"># </w:t>
      </w:r>
      <w:r>
        <w:rPr>
          <w:rFonts w:ascii="Segoe UI Emoji" w:hAnsi="Segoe UI Emoji" w:cs="Segoe UI Emoji" w:hint="cs"/>
          <w:rtl/>
        </w:rPr>
        <w:t>🔧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کامل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پست ها</w:t>
      </w:r>
      <w:r>
        <w:rPr>
          <w:rFonts w:hint="cs"/>
          <w:rtl/>
        </w:rPr>
        <w:t>ی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وردپرس</w:t>
      </w:r>
    </w:p>
    <w:p w14:paraId="71DAB356" w14:textId="77777777" w:rsidR="00F41FAF" w:rsidRDefault="00F41FAF" w:rsidP="00F41FAF">
      <w:pPr>
        <w:rPr>
          <w:rtl/>
        </w:rPr>
      </w:pPr>
    </w:p>
    <w:p w14:paraId="6E1EDBD5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📁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ساختار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کل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7D3BF6DC" w14:textId="77777777" w:rsidTr="00F41FAF">
        <w:tc>
          <w:tcPr>
            <w:tcW w:w="9350" w:type="dxa"/>
          </w:tcPr>
          <w:p w14:paraId="69A20F55" w14:textId="77777777" w:rsidR="00F41FAF" w:rsidRDefault="00F41FAF" w:rsidP="00F41FAF">
            <w:pPr>
              <w:pStyle w:val="CODE"/>
              <w:rPr>
                <w:rtl/>
              </w:rPr>
            </w:pPr>
            <w:r>
              <w:t>/**</w:t>
            </w:r>
          </w:p>
          <w:p w14:paraId="09330E4B" w14:textId="77777777" w:rsidR="00F41FAF" w:rsidRDefault="00F41FAF" w:rsidP="00F41FAF">
            <w:pPr>
              <w:pStyle w:val="CODE"/>
            </w:pPr>
            <w:r>
              <w:t xml:space="preserve"> * Plugin Name: Custom Post Type Manager</w:t>
            </w:r>
          </w:p>
          <w:p w14:paraId="06B801A1" w14:textId="77777777" w:rsidR="00F41FAF" w:rsidRDefault="00F41FAF" w:rsidP="00F41FAF">
            <w:pPr>
              <w:pStyle w:val="CODE"/>
            </w:pPr>
            <w:r>
              <w:t xml:space="preserve"> * Description: Comprehensive plugin with custom post types and more</w:t>
            </w:r>
          </w:p>
          <w:p w14:paraId="5C2341AC" w14:textId="77777777" w:rsidR="00F41FAF" w:rsidRDefault="00F41FAF" w:rsidP="00F41FAF">
            <w:pPr>
              <w:pStyle w:val="CODE"/>
            </w:pPr>
            <w:r>
              <w:t xml:space="preserve"> * Version: 1.0</w:t>
            </w:r>
          </w:p>
          <w:p w14:paraId="4F9B4890" w14:textId="77777777" w:rsidR="00F41FAF" w:rsidRDefault="00F41FAF" w:rsidP="00F41FAF">
            <w:pPr>
              <w:pStyle w:val="CODE"/>
            </w:pPr>
            <w:r>
              <w:t xml:space="preserve"> * Author: saman balahang (sambal)</w:t>
            </w:r>
          </w:p>
          <w:p w14:paraId="133B976E" w14:textId="77777777" w:rsidR="00F41FAF" w:rsidRDefault="00F41FAF" w:rsidP="00F41FAF">
            <w:pPr>
              <w:pStyle w:val="CODE"/>
            </w:pPr>
            <w:r>
              <w:t xml:space="preserve"> * Text Domain: custom-post-plugin</w:t>
            </w:r>
          </w:p>
          <w:p w14:paraId="173C3EA5" w14:textId="702D05A3" w:rsidR="00F41FAF" w:rsidRDefault="00F41FAF" w:rsidP="00F41FAF">
            <w:pPr>
              <w:pStyle w:val="CODE"/>
            </w:pPr>
            <w:r>
              <w:t xml:space="preserve"> */</w:t>
            </w:r>
          </w:p>
        </w:tc>
      </w:tr>
    </w:tbl>
    <w:p w14:paraId="2A58ADFA" w14:textId="77777777" w:rsidR="00F41FAF" w:rsidRDefault="00F41FAF" w:rsidP="00F41FAF">
      <w:pPr>
        <w:rPr>
          <w:rtl/>
        </w:rPr>
      </w:pPr>
    </w:p>
    <w:p w14:paraId="271706A7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🛡️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1: </w:t>
      </w:r>
      <w:r>
        <w:rPr>
          <w:rFonts w:ascii="IRANSansWeb(FaNum) Light" w:hAnsi="IRANSansWeb(FaNum) Light" w:hint="cs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ثابت‌ها**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60CABAA8" w14:textId="77777777" w:rsidTr="00F41FAF">
        <w:tc>
          <w:tcPr>
            <w:tcW w:w="9350" w:type="dxa"/>
          </w:tcPr>
          <w:p w14:paraId="7B22FF2C" w14:textId="77777777" w:rsidR="00F41FAF" w:rsidRDefault="00F41FAF" w:rsidP="00F41FAF">
            <w:pPr>
              <w:pStyle w:val="CODE"/>
            </w:pPr>
            <w:r>
              <w:t>// Prevent direct access</w:t>
            </w:r>
          </w:p>
          <w:p w14:paraId="08A436C5" w14:textId="77777777" w:rsidR="00F41FAF" w:rsidRDefault="00F41FAF" w:rsidP="00F41FAF">
            <w:pPr>
              <w:pStyle w:val="CODE"/>
            </w:pPr>
            <w:r>
              <w:t>if (!defined('ABSPATH')) {</w:t>
            </w:r>
          </w:p>
          <w:p w14:paraId="1ED5D9BE" w14:textId="77777777" w:rsidR="00F41FAF" w:rsidRDefault="00F41FAF" w:rsidP="00F41FAF">
            <w:pPr>
              <w:pStyle w:val="CODE"/>
            </w:pPr>
            <w:r>
              <w:t xml:space="preserve">    exit;</w:t>
            </w:r>
          </w:p>
          <w:p w14:paraId="46059FA8" w14:textId="0D0F0E04" w:rsidR="00F41FAF" w:rsidRDefault="00F41FAF" w:rsidP="00F41FAF">
            <w:pPr>
              <w:pStyle w:val="CODE"/>
            </w:pPr>
            <w:r>
              <w:t>}</w:t>
            </w:r>
          </w:p>
        </w:tc>
      </w:tr>
    </w:tbl>
    <w:p w14:paraId="3966EE83" w14:textId="77777777" w:rsidR="00F41FAF" w:rsidRDefault="00F41FAF" w:rsidP="00F41FAF">
      <w:pPr>
        <w:bidi w:val="0"/>
        <w:rPr>
          <w:rtl/>
        </w:rPr>
      </w:pPr>
    </w:p>
    <w:p w14:paraId="40055E1C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:**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دسترس</w:t>
      </w:r>
      <w:r>
        <w:rPr>
          <w:rFonts w:hint="cs"/>
          <w:rtl/>
        </w:rPr>
        <w:t>ی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مسدود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فقط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وردپرس قابل دسترس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3699DACB" w14:textId="77777777" w:rsidTr="00F41FAF">
        <w:tc>
          <w:tcPr>
            <w:tcW w:w="9350" w:type="dxa"/>
          </w:tcPr>
          <w:p w14:paraId="44FEEF6B" w14:textId="77777777" w:rsidR="00F41FAF" w:rsidRDefault="00F41FAF" w:rsidP="00F41FAF">
            <w:pPr>
              <w:pStyle w:val="CODE"/>
            </w:pPr>
            <w:r>
              <w:t>// Define plugin constants</w:t>
            </w:r>
          </w:p>
          <w:p w14:paraId="0333AB9A" w14:textId="77777777" w:rsidR="00F41FAF" w:rsidRDefault="00F41FAF" w:rsidP="00F41FAF">
            <w:pPr>
              <w:pStyle w:val="CODE"/>
            </w:pPr>
            <w:r>
              <w:t>define('CUSTOM_POST_MANAGER_DIR', plugin_dir_path(__FILE__));</w:t>
            </w:r>
          </w:p>
          <w:p w14:paraId="1F8E7136" w14:textId="704AE140" w:rsidR="00F41FAF" w:rsidRDefault="00F41FAF" w:rsidP="00F41FAF">
            <w:pPr>
              <w:pStyle w:val="CODE"/>
            </w:pPr>
            <w:r>
              <w:t>define('CUSTOM_POST_MANAGER_URL', plugin_dir_url(__FILE__));</w:t>
            </w:r>
          </w:p>
        </w:tc>
      </w:tr>
    </w:tbl>
    <w:p w14:paraId="5AA3B529" w14:textId="77777777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:**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ثابت‌ها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آسان در کل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.</w:t>
      </w:r>
    </w:p>
    <w:p w14:paraId="5569BD43" w14:textId="77777777" w:rsidR="00F41FAF" w:rsidRDefault="00F41FAF" w:rsidP="00F41FAF">
      <w:pPr>
        <w:rPr>
          <w:rtl/>
        </w:rPr>
      </w:pPr>
    </w:p>
    <w:p w14:paraId="548E853C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🏗️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2: </w:t>
      </w:r>
      <w:r>
        <w:rPr>
          <w:rFonts w:ascii="IRANSansWeb(FaNum) Light" w:hAnsi="IRANSansWeb(FaNum) Light" w:hint="cs"/>
          <w:rtl/>
        </w:rPr>
        <w:t>کلاس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55D53901" w14:textId="77777777" w:rsidTr="00F41FAF">
        <w:tc>
          <w:tcPr>
            <w:tcW w:w="9350" w:type="dxa"/>
          </w:tcPr>
          <w:p w14:paraId="2D81F066" w14:textId="77777777" w:rsidR="00F41FAF" w:rsidRDefault="00F41FAF" w:rsidP="00F41FAF">
            <w:pPr>
              <w:pStyle w:val="CODE"/>
            </w:pPr>
            <w:r>
              <w:t>class CustomPostManager</w:t>
            </w:r>
          </w:p>
          <w:p w14:paraId="6CF039B7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56E31851" w14:textId="77777777" w:rsidR="00F41FAF" w:rsidRDefault="00F41FAF" w:rsidP="00F41FAF">
            <w:pPr>
              <w:pStyle w:val="CODE"/>
            </w:pPr>
            <w:r>
              <w:t xml:space="preserve">    public function __construct()</w:t>
            </w:r>
          </w:p>
          <w:p w14:paraId="6128B88F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723D3DAF" w14:textId="77777777" w:rsidR="00F41FAF" w:rsidRDefault="00F41FAF" w:rsidP="00F41FAF">
            <w:pPr>
              <w:pStyle w:val="CODE"/>
            </w:pPr>
            <w:r>
              <w:t xml:space="preserve">        $this-&gt;load_dependencies();</w:t>
            </w:r>
          </w:p>
          <w:p w14:paraId="32744674" w14:textId="77777777" w:rsidR="00F41FAF" w:rsidRDefault="00F41FAF" w:rsidP="00F41FAF">
            <w:pPr>
              <w:pStyle w:val="CODE"/>
            </w:pPr>
            <w:r>
              <w:t xml:space="preserve">        $this-&gt;init_components();</w:t>
            </w:r>
          </w:p>
          <w:p w14:paraId="46DE3648" w14:textId="31BFAEED" w:rsidR="00F41FAF" w:rsidRDefault="00F41FAF" w:rsidP="00F41FAF">
            <w:pPr>
              <w:pStyle w:val="CODE"/>
            </w:pPr>
            <w:r>
              <w:t xml:space="preserve">    }</w:t>
            </w:r>
          </w:p>
        </w:tc>
      </w:tr>
    </w:tbl>
    <w:p w14:paraId="5F9D72AF" w14:textId="77777777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:** </w:t>
      </w:r>
    </w:p>
    <w:p w14:paraId="36457C37" w14:textId="77777777" w:rsidR="00F41FAF" w:rsidRDefault="00F41FAF" w:rsidP="00F41FAF">
      <w:pPr>
        <w:rPr>
          <w:rtl/>
        </w:rPr>
      </w:pPr>
      <w:r>
        <w:rPr>
          <w:rtl/>
        </w:rPr>
        <w:t>- `__</w:t>
      </w:r>
      <w:r>
        <w:t>construct</w:t>
      </w:r>
      <w:r>
        <w:rPr>
          <w:rtl/>
        </w:rPr>
        <w:t>()`: سازنده کلاس که هنگام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22BB1F40" w14:textId="77777777" w:rsidR="00F41FAF" w:rsidRDefault="00F41FAF" w:rsidP="00F41FAF">
      <w:pPr>
        <w:rPr>
          <w:rtl/>
        </w:rPr>
      </w:pPr>
      <w:r>
        <w:rPr>
          <w:rtl/>
        </w:rPr>
        <w:t>- دو متد اصل</w:t>
      </w:r>
      <w:r>
        <w:rPr>
          <w:rFonts w:hint="cs"/>
          <w:rtl/>
        </w:rPr>
        <w:t>ی</w:t>
      </w:r>
      <w:r>
        <w:rPr>
          <w:rtl/>
        </w:rPr>
        <w:t xml:space="preserve"> را فراخوان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7FAAA8D9" w14:textId="77777777" w:rsidR="00F41FAF" w:rsidRDefault="00F41FAF" w:rsidP="00F41FAF">
      <w:pPr>
        <w:rPr>
          <w:rtl/>
        </w:rPr>
      </w:pPr>
    </w:p>
    <w:p w14:paraId="511C7B6D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🔗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3: </w:t>
      </w:r>
      <w:r>
        <w:rPr>
          <w:rFonts w:ascii="IRANSansWeb(FaNum) Light" w:hAnsi="IRANSansWeb(FaNum) Light" w:hint="cs"/>
          <w:rtl/>
        </w:rPr>
        <w:t>بارگذار</w:t>
      </w:r>
      <w:r>
        <w:rPr>
          <w:rFonts w:hint="cs"/>
          <w:rtl/>
        </w:rPr>
        <w:t>ی</w:t>
      </w:r>
      <w:r>
        <w:rPr>
          <w:rtl/>
        </w:rPr>
        <w:t xml:space="preserve">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78EEE3F1" w14:textId="77777777" w:rsidTr="00F41FAF">
        <w:tc>
          <w:tcPr>
            <w:tcW w:w="9350" w:type="dxa"/>
          </w:tcPr>
          <w:p w14:paraId="685FABE0" w14:textId="77777777" w:rsidR="00F41FAF" w:rsidRDefault="00F41FAF" w:rsidP="00F41FAF">
            <w:pPr>
              <w:pStyle w:val="CODE"/>
            </w:pPr>
            <w:r>
              <w:t>private function load_dependencies()</w:t>
            </w:r>
          </w:p>
          <w:p w14:paraId="39519F0B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0B4F4DB4" w14:textId="77777777" w:rsidR="00F41FAF" w:rsidRDefault="00F41FAF" w:rsidP="00F41FAF">
            <w:pPr>
              <w:pStyle w:val="CODE"/>
            </w:pPr>
            <w:r>
              <w:t xml:space="preserve">    require_once CUSTOM_POST_MANAGER_DIR . 'includes/class-custom-post-type.php';</w:t>
            </w:r>
          </w:p>
          <w:p w14:paraId="692CDB88" w14:textId="7C64AAA9" w:rsidR="00F41FAF" w:rsidRDefault="00F41FAF" w:rsidP="00F41FAF">
            <w:pPr>
              <w:pStyle w:val="CODE"/>
            </w:pPr>
            <w:r>
              <w:t>}</w:t>
            </w:r>
          </w:p>
        </w:tc>
      </w:tr>
    </w:tbl>
    <w:p w14:paraId="4CB7E255" w14:textId="77777777" w:rsidR="00F41FAF" w:rsidRDefault="00F41FAF" w:rsidP="00F41FAF">
      <w:pPr>
        <w:bidi w:val="0"/>
        <w:rPr>
          <w:rtl/>
        </w:rPr>
      </w:pPr>
    </w:p>
    <w:p w14:paraId="49D91C98" w14:textId="77777777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:**</w:t>
      </w:r>
    </w:p>
    <w:p w14:paraId="292AD65A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private</w:t>
      </w:r>
      <w:r>
        <w:rPr>
          <w:rtl/>
        </w:rPr>
        <w:t>`: فقط درون کلاس قابل دسترس</w:t>
      </w:r>
      <w:r>
        <w:rPr>
          <w:rFonts w:hint="cs"/>
          <w:rtl/>
        </w:rPr>
        <w:t>ی</w:t>
      </w:r>
      <w:r>
        <w:rPr>
          <w:rtl/>
        </w:rPr>
        <w:t xml:space="preserve"> است</w:t>
      </w:r>
    </w:p>
    <w:p w14:paraId="6B6DFA15" w14:textId="77777777" w:rsidR="00F41FAF" w:rsidRDefault="00F41FAF" w:rsidP="00F41FAF">
      <w:pPr>
        <w:rPr>
          <w:rtl/>
        </w:rPr>
      </w:pPr>
      <w:r>
        <w:rPr>
          <w:rtl/>
        </w:rPr>
        <w:t>-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کلاس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را بارگذار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751FEB17" w14:textId="77777777" w:rsidR="00F41FAF" w:rsidRDefault="00F41FAF" w:rsidP="00F41FAF">
      <w:pPr>
        <w:rPr>
          <w:rtl/>
        </w:rPr>
      </w:pPr>
      <w:r>
        <w:rPr>
          <w:rtl/>
        </w:rPr>
        <w:t>-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 استفاده از ثابت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648ACE1C" w14:textId="77777777" w:rsidR="00F41FAF" w:rsidRDefault="00F41FAF" w:rsidP="00F41FAF">
      <w:pPr>
        <w:rPr>
          <w:rtl/>
        </w:rPr>
      </w:pPr>
    </w:p>
    <w:p w14:paraId="3C11F2A5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🚀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4: </w:t>
      </w:r>
      <w:r>
        <w:rPr>
          <w:rFonts w:ascii="IRANSansWeb(FaNum) Light" w:hAnsi="IRANSansWeb(FaNum) Light" w:hint="cs"/>
          <w:rtl/>
        </w:rPr>
        <w:t>راه‌انداز</w:t>
      </w:r>
      <w:r>
        <w:rPr>
          <w:rFonts w:hint="cs"/>
          <w:rtl/>
        </w:rPr>
        <w:t>ی</w:t>
      </w:r>
      <w:r>
        <w:rPr>
          <w:rtl/>
        </w:rPr>
        <w:t xml:space="preserve"> کامپوننت‌ها**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1C5C99A0" w14:textId="77777777" w:rsidTr="00F41FAF">
        <w:tc>
          <w:tcPr>
            <w:tcW w:w="9350" w:type="dxa"/>
          </w:tcPr>
          <w:p w14:paraId="10E68C15" w14:textId="77777777" w:rsidR="00F41FAF" w:rsidRDefault="00F41FAF" w:rsidP="00F41FAF">
            <w:pPr>
              <w:pStyle w:val="CODE"/>
            </w:pPr>
            <w:r>
              <w:t>private function init_components()</w:t>
            </w:r>
          </w:p>
          <w:p w14:paraId="7798B3AE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383200F0" w14:textId="77777777" w:rsidR="00F41FAF" w:rsidRDefault="00F41FAF" w:rsidP="00F41FAF">
            <w:pPr>
              <w:pStyle w:val="CODE"/>
            </w:pPr>
            <w:r>
              <w:t xml:space="preserve">    new CustomPostTypePlugin();</w:t>
            </w:r>
          </w:p>
          <w:p w14:paraId="15A2A9E6" w14:textId="715AD239" w:rsidR="00F41FAF" w:rsidRDefault="00F41FAF" w:rsidP="00F41FAF">
            <w:pPr>
              <w:pStyle w:val="CODE"/>
            </w:pPr>
            <w:r>
              <w:t>}</w:t>
            </w:r>
          </w:p>
        </w:tc>
      </w:tr>
    </w:tbl>
    <w:p w14:paraId="5C96B76D" w14:textId="77777777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:**</w:t>
      </w:r>
    </w:p>
    <w:p w14:paraId="1D07C9AF" w14:textId="77777777" w:rsidR="00F41FAF" w:rsidRDefault="00F41FAF" w:rsidP="00F41FAF">
      <w:pPr>
        <w:rPr>
          <w:rtl/>
        </w:rPr>
      </w:pPr>
      <w:r>
        <w:rPr>
          <w:rtl/>
        </w:rPr>
        <w:t>- 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r>
        <w:rPr>
          <w:rtl/>
        </w:rPr>
        <w:t xml:space="preserve"> از کلاس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4ED1066E" w14:textId="77777777" w:rsidR="00F41FAF" w:rsidRDefault="00F41FAF" w:rsidP="00F41FAF">
      <w:pPr>
        <w:rPr>
          <w:rtl/>
        </w:rPr>
      </w:pPr>
      <w:r>
        <w:rPr>
          <w:rtl/>
        </w:rPr>
        <w:t>- سازنده آن کلاس اجرا و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43F08B38" w14:textId="77777777" w:rsidR="00F41FAF" w:rsidRDefault="00F41FAF" w:rsidP="00F41FAF">
      <w:pPr>
        <w:rPr>
          <w:rtl/>
        </w:rPr>
      </w:pPr>
    </w:p>
    <w:p w14:paraId="7E19B456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⚡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5: </w:t>
      </w:r>
      <w:r>
        <w:rPr>
          <w:rFonts w:ascii="IRANSansWeb(FaNum) Light" w:hAnsi="IRANSansWeb(FaNum) Light" w:hint="cs"/>
          <w:rtl/>
        </w:rPr>
        <w:t>هوک‌ها</w:t>
      </w:r>
      <w:r>
        <w:rPr>
          <w:rFonts w:hint="cs"/>
          <w:rtl/>
        </w:rPr>
        <w:t>ی</w:t>
      </w:r>
      <w:r>
        <w:rPr>
          <w:rtl/>
        </w:rPr>
        <w:t xml:space="preserve"> فعال‌ساز</w:t>
      </w:r>
      <w:r>
        <w:rPr>
          <w:rFonts w:hint="cs"/>
          <w:rtl/>
        </w:rPr>
        <w:t>ی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رفعال‌ساز</w:t>
      </w:r>
      <w:r>
        <w:rPr>
          <w:rFonts w:hint="cs"/>
          <w:rtl/>
        </w:rPr>
        <w:t>ی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052D913B" w14:textId="77777777" w:rsidTr="00F41FAF">
        <w:tc>
          <w:tcPr>
            <w:tcW w:w="9350" w:type="dxa"/>
          </w:tcPr>
          <w:p w14:paraId="680E6263" w14:textId="77777777" w:rsidR="00F41FAF" w:rsidRDefault="00F41FAF" w:rsidP="00F41FAF">
            <w:pPr>
              <w:pStyle w:val="CODE"/>
            </w:pPr>
            <w:r>
              <w:t>public static function activate()</w:t>
            </w:r>
          </w:p>
          <w:p w14:paraId="0AE15D24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02BED425" w14:textId="77777777" w:rsidR="00F41FAF" w:rsidRDefault="00F41FAF" w:rsidP="00F41FAF">
            <w:pPr>
              <w:pStyle w:val="CODE"/>
            </w:pPr>
            <w:r>
              <w:t xml:space="preserve">    flush_rewrite_rules();</w:t>
            </w:r>
          </w:p>
          <w:p w14:paraId="6DDD4D68" w14:textId="77777777" w:rsidR="00F41FAF" w:rsidRDefault="00F41FAF" w:rsidP="00F41FAF">
            <w:pPr>
              <w:pStyle w:val="CODE"/>
              <w:rPr>
                <w:rtl/>
              </w:rPr>
            </w:pPr>
            <w:r>
              <w:t>}</w:t>
            </w:r>
          </w:p>
          <w:p w14:paraId="5DEF70F0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45CC9628" w14:textId="77777777" w:rsidR="00F41FAF" w:rsidRDefault="00F41FAF" w:rsidP="00F41FAF">
            <w:pPr>
              <w:pStyle w:val="CODE"/>
            </w:pPr>
            <w:r>
              <w:t>public static function deactivate()</w:t>
            </w:r>
          </w:p>
          <w:p w14:paraId="54A956BE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7F71AB89" w14:textId="77777777" w:rsidR="00F41FAF" w:rsidRDefault="00F41FAF" w:rsidP="00F41FAF">
            <w:pPr>
              <w:pStyle w:val="CODE"/>
            </w:pPr>
            <w:r>
              <w:t xml:space="preserve">    flush_rewrite_rules();</w:t>
            </w:r>
          </w:p>
          <w:p w14:paraId="40D9F8E0" w14:textId="46CE91EB" w:rsidR="00F41FAF" w:rsidRDefault="00F41FAF" w:rsidP="00F41FAF">
            <w:pPr>
              <w:pStyle w:val="CODE"/>
            </w:pPr>
            <w:r>
              <w:t>}</w:t>
            </w:r>
          </w:p>
        </w:tc>
      </w:tr>
    </w:tbl>
    <w:p w14:paraId="1CA765C8" w14:textId="77777777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>:**</w:t>
      </w:r>
    </w:p>
    <w:p w14:paraId="5CF86440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static</w:t>
      </w:r>
      <w:r>
        <w:rPr>
          <w:rtl/>
        </w:rPr>
        <w:t>`: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ء</w:t>
      </w:r>
      <w:r>
        <w:rPr>
          <w:rtl/>
        </w:rPr>
        <w:t xml:space="preserve"> قابل فراخوان</w:t>
      </w:r>
      <w:r>
        <w:rPr>
          <w:rFonts w:hint="cs"/>
          <w:rtl/>
        </w:rPr>
        <w:t>ی</w:t>
      </w:r>
      <w:r>
        <w:rPr>
          <w:rtl/>
        </w:rPr>
        <w:t xml:space="preserve"> است</w:t>
      </w:r>
    </w:p>
    <w:p w14:paraId="402AC6BD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flush_rewrite_rules</w:t>
      </w:r>
      <w:r>
        <w:rPr>
          <w:rtl/>
        </w:rPr>
        <w:t>()`: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رده</w:t>
      </w:r>
      <w:r>
        <w:rPr>
          <w:rFonts w:hint="cs"/>
          <w:rtl/>
        </w:rPr>
        <w:t>ی</w:t>
      </w:r>
      <w:r>
        <w:rPr>
          <w:rtl/>
        </w:rPr>
        <w:t xml:space="preserve"> وردپرس را بازنو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</w:p>
    <w:p w14:paraId="4417122F" w14:textId="77777777" w:rsidR="00F41FAF" w:rsidRDefault="00F41FAF" w:rsidP="00F41FAF">
      <w:pPr>
        <w:rPr>
          <w:rtl/>
        </w:rPr>
      </w:pPr>
    </w:p>
    <w:p w14:paraId="44216087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🔄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6: </w:t>
      </w:r>
      <w:r>
        <w:rPr>
          <w:rFonts w:ascii="IRANSansWeb(FaNum) Light" w:hAnsi="IRANSansWeb(FaNum) Light" w:hint="cs"/>
          <w:rtl/>
        </w:rPr>
        <w:t>راه‌انداز</w:t>
      </w:r>
      <w:r>
        <w:rPr>
          <w:rFonts w:hint="cs"/>
          <w:rtl/>
        </w:rPr>
        <w:t>ی</w:t>
      </w:r>
      <w:r>
        <w:rPr>
          <w:rtl/>
        </w:rPr>
        <w:t xml:space="preserve"> و ثبت هوک‌ها**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0E24AC5A" w14:textId="77777777" w:rsidTr="00F41FAF">
        <w:tc>
          <w:tcPr>
            <w:tcW w:w="9350" w:type="dxa"/>
          </w:tcPr>
          <w:p w14:paraId="5A15E403" w14:textId="77777777" w:rsidR="00F41FAF" w:rsidRDefault="00F41FAF" w:rsidP="00F41FAF">
            <w:pPr>
              <w:pStyle w:val="CODE"/>
            </w:pPr>
            <w:r>
              <w:t>// Initialize the main plugin</w:t>
            </w:r>
          </w:p>
          <w:p w14:paraId="14D93E01" w14:textId="77777777" w:rsidR="00F41FAF" w:rsidRDefault="00F41FAF" w:rsidP="00F41FAF">
            <w:pPr>
              <w:pStyle w:val="CODE"/>
            </w:pPr>
            <w:r>
              <w:t>new CustomPostManager();</w:t>
            </w:r>
          </w:p>
          <w:p w14:paraId="6D2C69F4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5BE99B51" w14:textId="77777777" w:rsidR="00F41FAF" w:rsidRDefault="00F41FAF" w:rsidP="00F41FAF">
            <w:pPr>
              <w:pStyle w:val="CODE"/>
            </w:pPr>
            <w:r>
              <w:t>// Register activation and deactivation hooks</w:t>
            </w:r>
          </w:p>
          <w:p w14:paraId="2BF85F00" w14:textId="77777777" w:rsidR="00F41FAF" w:rsidRDefault="00F41FAF" w:rsidP="00F41FAF">
            <w:pPr>
              <w:pStyle w:val="CODE"/>
            </w:pPr>
            <w:r>
              <w:t>register_activation_hook(__FILE__, array('CustomPostManager', 'activate'));</w:t>
            </w:r>
          </w:p>
          <w:p w14:paraId="0AD0FA72" w14:textId="72613E0A" w:rsidR="00F41FAF" w:rsidRDefault="00F41FAF" w:rsidP="00F41FAF">
            <w:pPr>
              <w:pStyle w:val="CODE"/>
            </w:pPr>
            <w:r>
              <w:t>register_deactivation_hook(__FILE__, array('CustomPostManager', 'deactivate'));</w:t>
            </w:r>
          </w:p>
        </w:tc>
      </w:tr>
    </w:tbl>
    <w:p w14:paraId="4F80F182" w14:textId="77777777" w:rsidR="00F41FAF" w:rsidRDefault="00F41FAF" w:rsidP="00F41FAF">
      <w:pPr>
        <w:bidi w:val="0"/>
        <w:rPr>
          <w:rtl/>
        </w:rPr>
      </w:pPr>
    </w:p>
    <w:p w14:paraId="559D24A6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>**</w:t>
      </w:r>
      <w:r>
        <w:rPr>
          <w:rFonts w:ascii="Segoe UI Emoji" w:hAnsi="Segoe UI Emoji" w:cs="Segoe UI Emoji" w:hint="cs"/>
          <w:rtl/>
        </w:rPr>
        <w:t>📚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اصلاح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مهم</w:t>
      </w:r>
      <w:r>
        <w:rPr>
          <w:rtl/>
        </w:rPr>
        <w:t xml:space="preserve">:** </w:t>
      </w:r>
      <w:r>
        <w:rPr>
          <w:rFonts w:ascii="IRANSansWeb(FaNum) Light" w:hAnsi="IRANSansWeb(FaNum) Light" w:hint="cs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نام کلاس را 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554720B8" w14:textId="77777777" w:rsidTr="00F41FAF">
        <w:tc>
          <w:tcPr>
            <w:tcW w:w="9350" w:type="dxa"/>
          </w:tcPr>
          <w:p w14:paraId="6608CB15" w14:textId="77777777" w:rsidR="00F41FAF" w:rsidRDefault="00F41FAF" w:rsidP="00F41FAF">
            <w:pPr>
              <w:pStyle w:val="CODE"/>
            </w:pPr>
            <w:r>
              <w:t>register_activation_hook(__FILE__, array('CustomPostManager', 'activate'));</w:t>
            </w:r>
          </w:p>
          <w:p w14:paraId="7D237B89" w14:textId="7A63D6F7" w:rsidR="00F41FAF" w:rsidRDefault="00F41FAF" w:rsidP="00F41FAF">
            <w:pPr>
              <w:pStyle w:val="CODE"/>
            </w:pPr>
            <w:r>
              <w:t>register_deactivation_hook(__FILE__, array('CustomPostManager', 'deactivate'));</w:t>
            </w:r>
          </w:p>
        </w:tc>
      </w:tr>
    </w:tbl>
    <w:p w14:paraId="35F72A8B" w14:textId="77777777" w:rsidR="00F41FAF" w:rsidRDefault="00F41FAF" w:rsidP="00F41FAF">
      <w:pPr>
        <w:bidi w:val="0"/>
        <w:rPr>
          <w:rtl/>
        </w:rPr>
      </w:pPr>
    </w:p>
    <w:p w14:paraId="7F3FEA51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مهم**</w:t>
      </w:r>
    </w:p>
    <w:p w14:paraId="5A4D2722" w14:textId="77777777" w:rsidR="00F41FAF" w:rsidRDefault="00F41FAF" w:rsidP="00F41FAF">
      <w:pPr>
        <w:rPr>
          <w:rtl/>
        </w:rPr>
      </w:pPr>
      <w:r>
        <w:rPr>
          <w:rtl/>
        </w:rPr>
        <w:t>### **الگو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ءگرا</w:t>
      </w:r>
      <w:r>
        <w:rPr>
          <w:rFonts w:hint="cs"/>
          <w:rtl/>
        </w:rPr>
        <w:t>یی</w:t>
      </w:r>
      <w:r>
        <w:rPr>
          <w:rtl/>
        </w:rPr>
        <w:t>:**</w:t>
      </w:r>
    </w:p>
    <w:p w14:paraId="5CE3214F" w14:textId="77777777" w:rsidR="00F41FAF" w:rsidRDefault="00F41FAF" w:rsidP="00F41FAF">
      <w:pPr>
        <w:rPr>
          <w:rtl/>
        </w:rPr>
      </w:pPr>
      <w:r>
        <w:rPr>
          <w:rtl/>
        </w:rPr>
        <w:t>- **کپسوله‌ساز</w:t>
      </w:r>
      <w:r>
        <w:rPr>
          <w:rFonts w:hint="cs"/>
          <w:rtl/>
        </w:rPr>
        <w:t>ی</w:t>
      </w:r>
      <w:r>
        <w:rPr>
          <w:rtl/>
        </w:rPr>
        <w:t>**: متدها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private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</w:p>
    <w:p w14:paraId="1081CB5D" w14:textId="77777777" w:rsidR="00F41FAF" w:rsidRDefault="00F41FAF" w:rsidP="00F41FAF">
      <w:pPr>
        <w:rPr>
          <w:rtl/>
        </w:rPr>
      </w:pPr>
      <w:r>
        <w:rPr>
          <w:rtl/>
        </w:rPr>
        <w:t>- **ماژولار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>**: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کد به کلاس‌ها</w:t>
      </w:r>
      <w:r>
        <w:rPr>
          <w:rFonts w:hint="cs"/>
          <w:rtl/>
        </w:rPr>
        <w:t>ی</w:t>
      </w:r>
      <w:r>
        <w:rPr>
          <w:rtl/>
        </w:rPr>
        <w:t xml:space="preserve"> مستقل</w:t>
      </w:r>
    </w:p>
    <w:p w14:paraId="263350B6" w14:textId="77777777" w:rsidR="00F41FAF" w:rsidRDefault="00F41FAF" w:rsidP="00F41FAF">
      <w:pPr>
        <w:rPr>
          <w:rtl/>
        </w:rPr>
      </w:pPr>
      <w:r>
        <w:rPr>
          <w:rtl/>
        </w:rPr>
        <w:t>### **ثابت‌ها</w:t>
      </w:r>
      <w:r>
        <w:rPr>
          <w:rFonts w:hint="cs"/>
          <w:rtl/>
        </w:rPr>
        <w:t>ی</w:t>
      </w:r>
      <w:r>
        <w:rPr>
          <w:rtl/>
        </w:rPr>
        <w:t xml:space="preserve"> وردپرس:**</w:t>
      </w:r>
    </w:p>
    <w:p w14:paraId="19AC2000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plugin_dir_path</w:t>
      </w:r>
      <w:r>
        <w:rPr>
          <w:rtl/>
        </w:rPr>
        <w:t>()`: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7B545738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plugin_dir_url</w:t>
      </w:r>
      <w:r>
        <w:rPr>
          <w:rtl/>
        </w:rPr>
        <w:t xml:space="preserve">()`: آدرس </w:t>
      </w:r>
      <w:r>
        <w:t>URL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6DA2FA86" w14:textId="77777777" w:rsidR="00F41FAF" w:rsidRDefault="00F41FAF" w:rsidP="00F41FAF">
      <w:pPr>
        <w:rPr>
          <w:rtl/>
        </w:rPr>
      </w:pPr>
    </w:p>
    <w:p w14:paraId="2071D833" w14:textId="77777777" w:rsidR="00F41FAF" w:rsidRDefault="00F41FAF" w:rsidP="00F41FAF">
      <w:pPr>
        <w:rPr>
          <w:rtl/>
        </w:rPr>
      </w:pPr>
      <w:r>
        <w:rPr>
          <w:rtl/>
        </w:rPr>
        <w:t>### **هوک‌ها</w:t>
      </w:r>
      <w:r>
        <w:rPr>
          <w:rFonts w:hint="cs"/>
          <w:rtl/>
        </w:rPr>
        <w:t>ی</w:t>
      </w:r>
      <w:r>
        <w:rPr>
          <w:rtl/>
        </w:rPr>
        <w:t xml:space="preserve"> وردپرس:**</w:t>
      </w:r>
    </w:p>
    <w:p w14:paraId="4A7FD732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register_activation_hook</w:t>
      </w:r>
      <w:r>
        <w:rPr>
          <w:rtl/>
        </w:rPr>
        <w:t>`: هنگام فعال‌ساز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256F7B9F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register_deactivation_hook</w:t>
      </w:r>
      <w:r>
        <w:rPr>
          <w:rtl/>
        </w:rPr>
        <w:t>`: هنگام 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رفعال‌ساز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</w:p>
    <w:p w14:paraId="40E6502A" w14:textId="77777777" w:rsidR="00F41FAF" w:rsidRDefault="00F41FAF" w:rsidP="00F41FAF">
      <w:pPr>
        <w:rPr>
          <w:rtl/>
        </w:rPr>
      </w:pPr>
    </w:p>
    <w:p w14:paraId="5E9E2715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گردش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کار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**</w:t>
      </w:r>
    </w:p>
    <w:p w14:paraId="7A7758F2" w14:textId="77777777" w:rsidR="00F41FAF" w:rsidRDefault="00F41FAF" w:rsidP="00F41FAF">
      <w:pPr>
        <w:rPr>
          <w:rtl/>
        </w:rPr>
      </w:pPr>
      <w:r>
        <w:rPr>
          <w:rtl/>
        </w:rPr>
        <w:t>1. **فعال‌ساز</w:t>
      </w:r>
      <w:r>
        <w:rPr>
          <w:rFonts w:hint="cs"/>
          <w:rtl/>
        </w:rPr>
        <w:t>ی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**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هوک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فعال‌ساز</w:t>
      </w:r>
      <w:r>
        <w:rPr>
          <w:rFonts w:hint="cs"/>
          <w:rtl/>
        </w:rPr>
        <w:t>ی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4F9C3752" w14:textId="77777777" w:rsidR="00F41FAF" w:rsidRDefault="00F41FAF" w:rsidP="00F41FAF">
      <w:pPr>
        <w:rPr>
          <w:rtl/>
        </w:rPr>
      </w:pPr>
      <w:r>
        <w:rPr>
          <w:rtl/>
        </w:rPr>
        <w:t xml:space="preserve">2. **لود وردپرس**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کلاس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370324EC" w14:textId="77777777" w:rsidR="00F41FAF" w:rsidRDefault="00F41FAF" w:rsidP="00F41FAF">
      <w:pPr>
        <w:rPr>
          <w:rtl/>
        </w:rPr>
      </w:pPr>
      <w:r>
        <w:rPr>
          <w:rtl/>
        </w:rPr>
        <w:t>3. **بارگذار</w:t>
      </w:r>
      <w:r>
        <w:rPr>
          <w:rFonts w:hint="cs"/>
          <w:rtl/>
        </w:rPr>
        <w:t>ی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tl/>
        </w:rPr>
        <w:t xml:space="preserve">**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کلاس‌ها</w:t>
      </w:r>
      <w:r>
        <w:rPr>
          <w:rFonts w:hint="cs"/>
          <w:rtl/>
        </w:rPr>
        <w:t>ی</w:t>
      </w:r>
      <w:r>
        <w:rPr>
          <w:rtl/>
        </w:rPr>
        <w:t xml:space="preserve"> لازم لود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</w:p>
    <w:p w14:paraId="0EAC4D4D" w14:textId="77777777" w:rsidR="00F41FAF" w:rsidRDefault="00F41FAF" w:rsidP="00F41FAF">
      <w:pPr>
        <w:rPr>
          <w:rtl/>
        </w:rPr>
      </w:pPr>
      <w:r>
        <w:rPr>
          <w:rtl/>
        </w:rPr>
        <w:t>4. **راه‌انداز</w:t>
      </w:r>
      <w:r>
        <w:rPr>
          <w:rFonts w:hint="cs"/>
          <w:rtl/>
        </w:rPr>
        <w:t>ی</w:t>
      </w:r>
      <w:r>
        <w:rPr>
          <w:rtl/>
        </w:rPr>
        <w:t xml:space="preserve"> کامپوننت**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پست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</w:t>
      </w:r>
      <w:r>
        <w:rPr>
          <w:rFonts w:hint="cs"/>
          <w:rtl/>
        </w:rPr>
        <w:t>ی</w:t>
      </w:r>
      <w:r>
        <w:rPr>
          <w:rFonts w:hint="eastAsia"/>
          <w:rtl/>
        </w:rPr>
        <w:t>پ‌ها</w:t>
      </w:r>
      <w:r>
        <w:rPr>
          <w:rtl/>
        </w:rPr>
        <w:t xml:space="preserve">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</w:p>
    <w:p w14:paraId="031E351B" w14:textId="77777777" w:rsidR="00F41FAF" w:rsidRDefault="00F41FAF" w:rsidP="00F41FAF">
      <w:pPr>
        <w:rPr>
          <w:rtl/>
        </w:rPr>
      </w:pPr>
      <w:r>
        <w:rPr>
          <w:rtl/>
        </w:rPr>
        <w:t>5. **غ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رفعال‌ساز</w:t>
      </w:r>
      <w:r>
        <w:rPr>
          <w:rFonts w:hint="cs"/>
          <w:rtl/>
        </w:rPr>
        <w:t>ی</w:t>
      </w:r>
      <w:r>
        <w:rPr>
          <w:rtl/>
        </w:rPr>
        <w:t xml:space="preserve">** </w:t>
      </w:r>
      <w:r>
        <w:rPr>
          <w:rFonts w:cs="Times New Roman" w:hint="cs"/>
          <w:rtl/>
        </w:rPr>
        <w:t>→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هوک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رفعال‌ساز</w:t>
      </w:r>
      <w:r>
        <w:rPr>
          <w:rFonts w:hint="cs"/>
          <w:rtl/>
        </w:rPr>
        <w:t>ی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38E7EDC7" w14:textId="77777777" w:rsidR="00F41FAF" w:rsidRDefault="00F41FAF" w:rsidP="00F41FAF">
      <w:pPr>
        <w:rPr>
          <w:rtl/>
        </w:rPr>
      </w:pPr>
    </w:p>
    <w:p w14:paraId="66121616" w14:textId="3499C223" w:rsidR="007D4531" w:rsidRDefault="00F41FAF" w:rsidP="00F41FAF">
      <w:pPr>
        <w:rPr>
          <w:rFonts w:ascii="Segoe UI Emoji" w:hAnsi="Segoe UI Emoji" w:cs="Segoe UI Emoji"/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حرفه‌ا</w:t>
      </w:r>
      <w:r>
        <w:rPr>
          <w:rFonts w:hint="cs"/>
          <w:rtl/>
        </w:rPr>
        <w:t>ی</w:t>
      </w:r>
      <w:r>
        <w:rPr>
          <w:rtl/>
        </w:rPr>
        <w:t xml:space="preserve"> و استاندارد برا</w:t>
      </w:r>
      <w:r>
        <w:rPr>
          <w:rFonts w:hint="cs"/>
          <w:rtl/>
        </w:rPr>
        <w:t>ی</w:t>
      </w:r>
      <w:r>
        <w:rPr>
          <w:rtl/>
        </w:rPr>
        <w:t xml:space="preserve"> توسعه پلاگ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ی</w:t>
      </w:r>
      <w:r>
        <w:rPr>
          <w:rtl/>
        </w:rPr>
        <w:t xml:space="preserve"> وردپرس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🎉</w:t>
      </w:r>
    </w:p>
    <w:p w14:paraId="50295651" w14:textId="3F902FEC" w:rsidR="00F41FAF" w:rsidRDefault="00F41FAF" w:rsidP="00F41FAF">
      <w:pPr>
        <w:rPr>
          <w:rtl/>
        </w:rPr>
      </w:pPr>
      <w:r>
        <w:rPr>
          <w:rFonts w:hint="cs"/>
          <w:rtl/>
        </w:rPr>
        <w:t xml:space="preserve">در فایل </w:t>
      </w:r>
    </w:p>
    <w:p w14:paraId="30F255C8" w14:textId="13F1A291" w:rsidR="00F41FAF" w:rsidRDefault="00F41FAF" w:rsidP="00F41FAF">
      <w:pPr>
        <w:bidi w:val="0"/>
      </w:pPr>
      <w:r w:rsidRPr="00F41FAF">
        <w:t>includes\class-custom-post-type.php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6CD50DD9" w14:textId="77777777" w:rsidTr="00F41FAF">
        <w:tc>
          <w:tcPr>
            <w:tcW w:w="9350" w:type="dxa"/>
          </w:tcPr>
          <w:p w14:paraId="4BB34E84" w14:textId="77777777" w:rsidR="00F41FAF" w:rsidRDefault="00F41FAF" w:rsidP="00F41FAF">
            <w:pPr>
              <w:pStyle w:val="CODE"/>
            </w:pPr>
            <w:r>
              <w:t>&lt;?php</w:t>
            </w:r>
          </w:p>
          <w:p w14:paraId="38D8001C" w14:textId="77777777" w:rsidR="00F41FAF" w:rsidRDefault="00F41FAF" w:rsidP="00F41FAF">
            <w:pPr>
              <w:pStyle w:val="CODE"/>
              <w:rPr>
                <w:rtl/>
              </w:rPr>
            </w:pPr>
            <w:r>
              <w:t>/**</w:t>
            </w:r>
          </w:p>
          <w:p w14:paraId="51890A10" w14:textId="77777777" w:rsidR="00F41FAF" w:rsidRDefault="00F41FAF" w:rsidP="00F41FAF">
            <w:pPr>
              <w:pStyle w:val="CODE"/>
            </w:pPr>
            <w:r>
              <w:t xml:space="preserve"> * Custom Post Type Handler</w:t>
            </w:r>
          </w:p>
          <w:p w14:paraId="1153E421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*/</w:t>
            </w:r>
          </w:p>
          <w:p w14:paraId="5A637112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33F5AA63" w14:textId="77777777" w:rsidR="00F41FAF" w:rsidRDefault="00F41FAF" w:rsidP="00F41FAF">
            <w:pPr>
              <w:pStyle w:val="CODE"/>
            </w:pPr>
            <w:r>
              <w:t>if (!defined('ABSPATH')) {</w:t>
            </w:r>
          </w:p>
          <w:p w14:paraId="7296728D" w14:textId="77777777" w:rsidR="00F41FAF" w:rsidRDefault="00F41FAF" w:rsidP="00F41FAF">
            <w:pPr>
              <w:pStyle w:val="CODE"/>
            </w:pPr>
            <w:r>
              <w:t xml:space="preserve">    exit;</w:t>
            </w:r>
          </w:p>
          <w:p w14:paraId="10B57C38" w14:textId="77777777" w:rsidR="00F41FAF" w:rsidRDefault="00F41FAF" w:rsidP="00F41FAF">
            <w:pPr>
              <w:pStyle w:val="CODE"/>
              <w:rPr>
                <w:rtl/>
              </w:rPr>
            </w:pPr>
            <w:r>
              <w:t>}</w:t>
            </w:r>
          </w:p>
          <w:p w14:paraId="1D6B2086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31CB86A7" w14:textId="77777777" w:rsidR="00F41FAF" w:rsidRDefault="00F41FAF" w:rsidP="00F41FAF">
            <w:pPr>
              <w:pStyle w:val="CODE"/>
            </w:pPr>
            <w:r>
              <w:t>class CustomPostTypePlugin</w:t>
            </w:r>
          </w:p>
          <w:p w14:paraId="67F98391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6A3935C7" w14:textId="77777777" w:rsidR="00F41FAF" w:rsidRDefault="00F41FAF" w:rsidP="00F41FAF">
            <w:pPr>
              <w:pStyle w:val="CODE"/>
            </w:pPr>
            <w:r>
              <w:t xml:space="preserve">    public function __construct()</w:t>
            </w:r>
          </w:p>
          <w:p w14:paraId="2FD106E9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0102D68A" w14:textId="77777777" w:rsidR="00F41FAF" w:rsidRDefault="00F41FAF" w:rsidP="00F41FAF">
            <w:pPr>
              <w:pStyle w:val="CODE"/>
            </w:pPr>
            <w:r>
              <w:t xml:space="preserve">        add_action('init', array($this, 'register_custom_post_type'));</w:t>
            </w:r>
          </w:p>
          <w:p w14:paraId="64ED20F5" w14:textId="77777777" w:rsidR="00F41FAF" w:rsidRDefault="00F41FAF" w:rsidP="00F41FAF">
            <w:pPr>
              <w:pStyle w:val="CODE"/>
            </w:pPr>
            <w:r>
              <w:t xml:space="preserve">        add_action('init', array($this, 'register_custom_taxonomy'));</w:t>
            </w:r>
          </w:p>
          <w:p w14:paraId="78163304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06B007DC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2A2A2983" w14:textId="77777777" w:rsidR="00F41FAF" w:rsidRDefault="00F41FAF" w:rsidP="00F41FAF">
            <w:pPr>
              <w:pStyle w:val="CODE"/>
            </w:pPr>
            <w:r>
              <w:t xml:space="preserve">    public function register_custom_post_type()</w:t>
            </w:r>
          </w:p>
          <w:p w14:paraId="2E874EF9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17ED6BC5" w14:textId="77777777" w:rsidR="00F41FAF" w:rsidRDefault="00F41FAF" w:rsidP="00F41FAF">
            <w:pPr>
              <w:pStyle w:val="CODE"/>
            </w:pPr>
            <w:r>
              <w:t xml:space="preserve">        $labels = array(</w:t>
            </w:r>
          </w:p>
          <w:p w14:paraId="0A4C18B8" w14:textId="1399A1B9" w:rsidR="00F41FAF" w:rsidRDefault="00F41FAF" w:rsidP="00F41FAF">
            <w:pPr>
              <w:pStyle w:val="CODE"/>
            </w:pPr>
            <w:r>
              <w:t xml:space="preserve">            'name'               =&gt; '</w:t>
            </w:r>
            <w:r w:rsidR="008420A2">
              <w:t>Costomerbrands</w:t>
            </w:r>
            <w:r>
              <w:t xml:space="preserve"> Logos',</w:t>
            </w:r>
          </w:p>
          <w:p w14:paraId="245D0E82" w14:textId="691DFBF1" w:rsidR="00F41FAF" w:rsidRDefault="00F41FAF" w:rsidP="00F41FAF">
            <w:pPr>
              <w:pStyle w:val="CODE"/>
            </w:pPr>
            <w:r>
              <w:t xml:space="preserve">            'singular_name'      =&gt; '</w:t>
            </w:r>
            <w:r w:rsidR="008420A2">
              <w:t>Costomerbrands</w:t>
            </w:r>
            <w:r>
              <w:t xml:space="preserve"> Logo',</w:t>
            </w:r>
          </w:p>
          <w:p w14:paraId="21024587" w14:textId="311DB3DB" w:rsidR="00F41FAF" w:rsidRDefault="00F41FAF" w:rsidP="00F41FAF">
            <w:pPr>
              <w:pStyle w:val="CODE"/>
            </w:pPr>
            <w:r>
              <w:t xml:space="preserve">            'menu_name'          =&gt; '</w:t>
            </w:r>
            <w:r w:rsidR="008420A2">
              <w:t>Costomerbrands</w:t>
            </w:r>
            <w:r>
              <w:t xml:space="preserve"> Logos',</w:t>
            </w:r>
          </w:p>
          <w:p w14:paraId="6F321DA3" w14:textId="4812D854" w:rsidR="00F41FAF" w:rsidRDefault="00F41FAF" w:rsidP="00F41FAF">
            <w:pPr>
              <w:pStyle w:val="CODE"/>
            </w:pPr>
            <w:r>
              <w:t xml:space="preserve">            'name_admin_bar'     =&gt; '</w:t>
            </w:r>
            <w:r w:rsidR="008420A2">
              <w:t>Costomerbrands</w:t>
            </w:r>
            <w:r>
              <w:t xml:space="preserve"> Logo',</w:t>
            </w:r>
          </w:p>
          <w:p w14:paraId="70A7EEFF" w14:textId="77777777" w:rsidR="00F41FAF" w:rsidRDefault="00F41FAF" w:rsidP="00F41FAF">
            <w:pPr>
              <w:pStyle w:val="CODE"/>
            </w:pPr>
            <w:r>
              <w:t xml:space="preserve">            'add_new'            =&gt; 'Add New',</w:t>
            </w:r>
          </w:p>
          <w:p w14:paraId="7588A558" w14:textId="615E66B0" w:rsidR="00F41FAF" w:rsidRDefault="00F41FAF" w:rsidP="00F41FAF">
            <w:pPr>
              <w:pStyle w:val="CODE"/>
            </w:pPr>
            <w:r>
              <w:t xml:space="preserve">            'add_new_item'       =&gt; 'Add New </w:t>
            </w:r>
            <w:r w:rsidR="008420A2">
              <w:t>Costomerbrands</w:t>
            </w:r>
            <w:r>
              <w:t xml:space="preserve"> Logo',</w:t>
            </w:r>
          </w:p>
          <w:p w14:paraId="163C12CA" w14:textId="0ACABDC5" w:rsidR="00F41FAF" w:rsidRDefault="00F41FAF" w:rsidP="00F41FAF">
            <w:pPr>
              <w:pStyle w:val="CODE"/>
            </w:pPr>
            <w:r>
              <w:t xml:space="preserve">            'new_item'           =&gt; 'New </w:t>
            </w:r>
            <w:r w:rsidR="008420A2">
              <w:t>Costomerbrands</w:t>
            </w:r>
            <w:r>
              <w:t xml:space="preserve"> Logo',</w:t>
            </w:r>
          </w:p>
          <w:p w14:paraId="19A97F90" w14:textId="65DDA553" w:rsidR="00F41FAF" w:rsidRDefault="00F41FAF" w:rsidP="00F41FAF">
            <w:pPr>
              <w:pStyle w:val="CODE"/>
            </w:pPr>
            <w:r>
              <w:t xml:space="preserve">            'edit_item'          =&gt; 'Edit </w:t>
            </w:r>
            <w:r w:rsidR="008420A2">
              <w:t>Costomerbrands</w:t>
            </w:r>
            <w:r>
              <w:t xml:space="preserve"> Logo',</w:t>
            </w:r>
          </w:p>
          <w:p w14:paraId="168F8949" w14:textId="6EE19EFE" w:rsidR="00F41FAF" w:rsidRDefault="00F41FAF" w:rsidP="00F41FAF">
            <w:pPr>
              <w:pStyle w:val="CODE"/>
            </w:pPr>
            <w:r>
              <w:t xml:space="preserve">            'view_item'          =&gt; 'View </w:t>
            </w:r>
            <w:r w:rsidR="008420A2">
              <w:t>Costomerbrands</w:t>
            </w:r>
            <w:r>
              <w:t xml:space="preserve"> Logo',</w:t>
            </w:r>
          </w:p>
          <w:p w14:paraId="1B92846C" w14:textId="1175AA6A" w:rsidR="00F41FAF" w:rsidRDefault="00F41FAF" w:rsidP="00F41FAF">
            <w:pPr>
              <w:pStyle w:val="CODE"/>
            </w:pPr>
            <w:r>
              <w:t xml:space="preserve">            'all_items'          =&gt; 'All </w:t>
            </w:r>
            <w:r w:rsidR="008420A2">
              <w:t>Costomerbrands</w:t>
            </w:r>
            <w:r>
              <w:t xml:space="preserve"> Logos',</w:t>
            </w:r>
          </w:p>
          <w:p w14:paraId="5EEEE0F9" w14:textId="1F9C6D6F" w:rsidR="00F41FAF" w:rsidRDefault="00F41FAF" w:rsidP="00F41FAF">
            <w:pPr>
              <w:pStyle w:val="CODE"/>
            </w:pPr>
            <w:r>
              <w:t xml:space="preserve">            'search_items'       =&gt; 'Search </w:t>
            </w:r>
            <w:r w:rsidR="008420A2">
              <w:t>Costomerbrands</w:t>
            </w:r>
            <w:r>
              <w:t xml:space="preserve"> Logos',</w:t>
            </w:r>
          </w:p>
          <w:p w14:paraId="0D39A413" w14:textId="71431A10" w:rsidR="00F41FAF" w:rsidRDefault="00F41FAF" w:rsidP="00F41FAF">
            <w:pPr>
              <w:pStyle w:val="CODE"/>
            </w:pPr>
            <w:r>
              <w:t xml:space="preserve">            'parent_item_colon'  =&gt; 'Parent </w:t>
            </w:r>
            <w:r w:rsidR="008420A2">
              <w:t>Costomerbrands</w:t>
            </w:r>
            <w:r>
              <w:t xml:space="preserve"> Logos:',</w:t>
            </w:r>
          </w:p>
          <w:p w14:paraId="77582ACA" w14:textId="1651C723" w:rsidR="00F41FAF" w:rsidRDefault="00F41FAF" w:rsidP="00F41FAF">
            <w:pPr>
              <w:pStyle w:val="CODE"/>
            </w:pPr>
            <w:r>
              <w:t xml:space="preserve">            'not_found'          =&gt; 'No </w:t>
            </w:r>
            <w:r w:rsidR="008420A2">
              <w:t>costomerbrands</w:t>
            </w:r>
            <w:r>
              <w:t xml:space="preserve"> logos found.',</w:t>
            </w:r>
          </w:p>
          <w:p w14:paraId="0C6E88F0" w14:textId="7B79DD64" w:rsidR="00F41FAF" w:rsidRDefault="00F41FAF" w:rsidP="00F41FAF">
            <w:pPr>
              <w:pStyle w:val="CODE"/>
            </w:pPr>
            <w:r>
              <w:t xml:space="preserve">            'not_found_in_trash' =&gt; 'No </w:t>
            </w:r>
            <w:r w:rsidR="008420A2">
              <w:t>costomerbrands</w:t>
            </w:r>
            <w:r>
              <w:t xml:space="preserve"> logos found in Trash.'</w:t>
            </w:r>
          </w:p>
          <w:p w14:paraId="078814EA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    );</w:t>
            </w:r>
          </w:p>
          <w:p w14:paraId="0A97118E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60891F12" w14:textId="77777777" w:rsidR="00F41FAF" w:rsidRDefault="00F41FAF" w:rsidP="00F41FAF">
            <w:pPr>
              <w:pStyle w:val="CODE"/>
            </w:pPr>
            <w:r>
              <w:t xml:space="preserve">        $args = array(</w:t>
            </w:r>
          </w:p>
          <w:p w14:paraId="0779CF02" w14:textId="77777777" w:rsidR="00F41FAF" w:rsidRDefault="00F41FAF" w:rsidP="00F41FAF">
            <w:pPr>
              <w:pStyle w:val="CODE"/>
            </w:pPr>
            <w:r>
              <w:t xml:space="preserve">            'labels'             =&gt; $labels,</w:t>
            </w:r>
          </w:p>
          <w:p w14:paraId="67072E8E" w14:textId="77777777" w:rsidR="00F41FAF" w:rsidRDefault="00F41FAF" w:rsidP="00F41FAF">
            <w:pPr>
              <w:pStyle w:val="CODE"/>
            </w:pPr>
            <w:r>
              <w:t xml:space="preserve">            'public'             =&gt; true,</w:t>
            </w:r>
          </w:p>
          <w:p w14:paraId="1991EB95" w14:textId="77777777" w:rsidR="00F41FAF" w:rsidRDefault="00F41FAF" w:rsidP="00F41FAF">
            <w:pPr>
              <w:pStyle w:val="CODE"/>
            </w:pPr>
            <w:r>
              <w:t xml:space="preserve">            'publicly_queryable' =&gt; true,</w:t>
            </w:r>
          </w:p>
          <w:p w14:paraId="0E077F7C" w14:textId="77777777" w:rsidR="00F41FAF" w:rsidRDefault="00F41FAF" w:rsidP="00F41FAF">
            <w:pPr>
              <w:pStyle w:val="CODE"/>
            </w:pPr>
            <w:r>
              <w:t xml:space="preserve">            'show_ui'            =&gt; true,</w:t>
            </w:r>
          </w:p>
          <w:p w14:paraId="50B26F0B" w14:textId="77777777" w:rsidR="00F41FAF" w:rsidRDefault="00F41FAF" w:rsidP="00F41FAF">
            <w:pPr>
              <w:pStyle w:val="CODE"/>
            </w:pPr>
            <w:r>
              <w:t xml:space="preserve">            'show_in_menu'       =&gt; true,</w:t>
            </w:r>
          </w:p>
          <w:p w14:paraId="685ADF45" w14:textId="77777777" w:rsidR="00F41FAF" w:rsidRDefault="00F41FAF" w:rsidP="00F41FAF">
            <w:pPr>
              <w:pStyle w:val="CODE"/>
            </w:pPr>
            <w:r>
              <w:t xml:space="preserve">            'query_var'          =&gt; true,</w:t>
            </w:r>
          </w:p>
          <w:p w14:paraId="013457F3" w14:textId="668BC69B" w:rsidR="00F41FAF" w:rsidRDefault="00F41FAF" w:rsidP="00F41FAF">
            <w:pPr>
              <w:pStyle w:val="CODE"/>
            </w:pPr>
            <w:r>
              <w:t xml:space="preserve">            'rewrite'            =&gt; array('slug' =&gt; '</w:t>
            </w:r>
            <w:r w:rsidR="008420A2">
              <w:t>costomerbrands</w:t>
            </w:r>
            <w:r>
              <w:t>-logos'),</w:t>
            </w:r>
          </w:p>
          <w:p w14:paraId="501EBEBF" w14:textId="77777777" w:rsidR="00F41FAF" w:rsidRDefault="00F41FAF" w:rsidP="00F41FAF">
            <w:pPr>
              <w:pStyle w:val="CODE"/>
            </w:pPr>
            <w:r>
              <w:t xml:space="preserve">            'capability_type'    =&gt; 'post',</w:t>
            </w:r>
          </w:p>
          <w:p w14:paraId="46888B71" w14:textId="77777777" w:rsidR="00F41FAF" w:rsidRDefault="00F41FAF" w:rsidP="00F41FAF">
            <w:pPr>
              <w:pStyle w:val="CODE"/>
            </w:pPr>
            <w:r>
              <w:lastRenderedPageBreak/>
              <w:t xml:space="preserve">            'has_archive'        =&gt; true,</w:t>
            </w:r>
          </w:p>
          <w:p w14:paraId="7F5A3C1F" w14:textId="77777777" w:rsidR="00F41FAF" w:rsidRDefault="00F41FAF" w:rsidP="00F41FAF">
            <w:pPr>
              <w:pStyle w:val="CODE"/>
            </w:pPr>
            <w:r>
              <w:t xml:space="preserve">            'hierarchical'       =&gt; false,</w:t>
            </w:r>
          </w:p>
          <w:p w14:paraId="43C17BCE" w14:textId="77777777" w:rsidR="00F41FAF" w:rsidRDefault="00F41FAF" w:rsidP="00F41FAF">
            <w:pPr>
              <w:pStyle w:val="CODE"/>
            </w:pPr>
            <w:r>
              <w:t xml:space="preserve">            'menu_position'      =&gt; 5,</w:t>
            </w:r>
          </w:p>
          <w:p w14:paraId="70B76221" w14:textId="77777777" w:rsidR="00F41FAF" w:rsidRDefault="00F41FAF" w:rsidP="00F41FAF">
            <w:pPr>
              <w:pStyle w:val="CODE"/>
            </w:pPr>
            <w:r>
              <w:t xml:space="preserve">            'menu_icon'          =&gt; 'dashicons-format-image',</w:t>
            </w:r>
          </w:p>
          <w:p w14:paraId="463C7317" w14:textId="77777777" w:rsidR="00F41FAF" w:rsidRDefault="00F41FAF" w:rsidP="00F41FAF">
            <w:pPr>
              <w:pStyle w:val="CODE"/>
            </w:pPr>
            <w:r>
              <w:t xml:space="preserve">            'supports'           =&gt; array('title', 'editor', 'thumbnail', 'excerpt', 'custom-fields'),</w:t>
            </w:r>
          </w:p>
          <w:p w14:paraId="181810CD" w14:textId="77777777" w:rsidR="00F41FAF" w:rsidRDefault="00F41FAF" w:rsidP="00F41FAF">
            <w:pPr>
              <w:pStyle w:val="CODE"/>
            </w:pPr>
            <w:r>
              <w:t xml:space="preserve">            'show_in_rest'       =&gt; true</w:t>
            </w:r>
          </w:p>
          <w:p w14:paraId="6E493AF9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    );</w:t>
            </w:r>
          </w:p>
          <w:p w14:paraId="0A684CA2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5E50A529" w14:textId="44EC311E" w:rsidR="00F41FAF" w:rsidRDefault="00F41FAF" w:rsidP="00F41FAF">
            <w:pPr>
              <w:pStyle w:val="CODE"/>
            </w:pPr>
            <w:r>
              <w:t xml:space="preserve">        register_post_type('</w:t>
            </w:r>
            <w:r w:rsidR="008420A2">
              <w:t>costomerbrands</w:t>
            </w:r>
            <w:r>
              <w:t>logos', $args);</w:t>
            </w:r>
          </w:p>
          <w:p w14:paraId="56DD0C94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79387F2D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0773D364" w14:textId="77777777" w:rsidR="00F41FAF" w:rsidRDefault="00F41FAF" w:rsidP="00F41FAF">
            <w:pPr>
              <w:pStyle w:val="CODE"/>
            </w:pPr>
            <w:r>
              <w:t xml:space="preserve">    public function register_custom_taxonomy()</w:t>
            </w:r>
          </w:p>
          <w:p w14:paraId="0181687E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5C924FFC" w14:textId="77777777" w:rsidR="00F41FAF" w:rsidRDefault="00F41FAF" w:rsidP="00F41FAF">
            <w:pPr>
              <w:pStyle w:val="CODE"/>
            </w:pPr>
            <w:r>
              <w:t xml:space="preserve">        $labels = array(</w:t>
            </w:r>
          </w:p>
          <w:p w14:paraId="741368D0" w14:textId="77777777" w:rsidR="00F41FAF" w:rsidRDefault="00F41FAF" w:rsidP="00F41FAF">
            <w:pPr>
              <w:pStyle w:val="CODE"/>
            </w:pPr>
            <w:r>
              <w:t xml:space="preserve">            'name'              =&gt; 'Logo Categories',</w:t>
            </w:r>
          </w:p>
          <w:p w14:paraId="27A8D8F1" w14:textId="77777777" w:rsidR="00F41FAF" w:rsidRDefault="00F41FAF" w:rsidP="00F41FAF">
            <w:pPr>
              <w:pStyle w:val="CODE"/>
            </w:pPr>
            <w:r>
              <w:t xml:space="preserve">            'singular_name'     =&gt; 'Logo Category',</w:t>
            </w:r>
          </w:p>
          <w:p w14:paraId="13976640" w14:textId="77777777" w:rsidR="00F41FAF" w:rsidRDefault="00F41FAF" w:rsidP="00F41FAF">
            <w:pPr>
              <w:pStyle w:val="CODE"/>
            </w:pPr>
            <w:r>
              <w:t xml:space="preserve">            'search_items'      =&gt; 'Search Logo Categories',</w:t>
            </w:r>
          </w:p>
          <w:p w14:paraId="323A70C7" w14:textId="77777777" w:rsidR="00F41FAF" w:rsidRDefault="00F41FAF" w:rsidP="00F41FAF">
            <w:pPr>
              <w:pStyle w:val="CODE"/>
            </w:pPr>
            <w:r>
              <w:t xml:space="preserve">            'all_items'         =&gt; 'All Logo Categories',</w:t>
            </w:r>
          </w:p>
          <w:p w14:paraId="07055FBB" w14:textId="77777777" w:rsidR="00F41FAF" w:rsidRDefault="00F41FAF" w:rsidP="00F41FAF">
            <w:pPr>
              <w:pStyle w:val="CODE"/>
            </w:pPr>
            <w:r>
              <w:t xml:space="preserve">            'parent_item'       =&gt; 'Parent Logo Category',</w:t>
            </w:r>
          </w:p>
          <w:p w14:paraId="74364FD0" w14:textId="77777777" w:rsidR="00F41FAF" w:rsidRDefault="00F41FAF" w:rsidP="00F41FAF">
            <w:pPr>
              <w:pStyle w:val="CODE"/>
            </w:pPr>
            <w:r>
              <w:t xml:space="preserve">            'parent_item_colon' =&gt; 'Parent Logo Category:',</w:t>
            </w:r>
          </w:p>
          <w:p w14:paraId="62A0D852" w14:textId="77777777" w:rsidR="00F41FAF" w:rsidRDefault="00F41FAF" w:rsidP="00F41FAF">
            <w:pPr>
              <w:pStyle w:val="CODE"/>
            </w:pPr>
            <w:r>
              <w:t xml:space="preserve">            'edit_item'         =&gt; 'Edit Logo Category',</w:t>
            </w:r>
          </w:p>
          <w:p w14:paraId="4F97A212" w14:textId="77777777" w:rsidR="00F41FAF" w:rsidRDefault="00F41FAF" w:rsidP="00F41FAF">
            <w:pPr>
              <w:pStyle w:val="CODE"/>
            </w:pPr>
            <w:r>
              <w:t xml:space="preserve">            'update_item'       =&gt; 'Update Logo Category',</w:t>
            </w:r>
          </w:p>
          <w:p w14:paraId="0731760B" w14:textId="77777777" w:rsidR="00F41FAF" w:rsidRDefault="00F41FAF" w:rsidP="00F41FAF">
            <w:pPr>
              <w:pStyle w:val="CODE"/>
            </w:pPr>
            <w:r>
              <w:t xml:space="preserve">            'add_new_item'      =&gt; 'Add New Logo Category',</w:t>
            </w:r>
          </w:p>
          <w:p w14:paraId="0F8A2DE2" w14:textId="77777777" w:rsidR="00F41FAF" w:rsidRDefault="00F41FAF" w:rsidP="00F41FAF">
            <w:pPr>
              <w:pStyle w:val="CODE"/>
            </w:pPr>
            <w:r>
              <w:t xml:space="preserve">            'new_item_name'     =&gt; 'New Logo Category Name',</w:t>
            </w:r>
          </w:p>
          <w:p w14:paraId="430EFF2F" w14:textId="77777777" w:rsidR="00F41FAF" w:rsidRDefault="00F41FAF" w:rsidP="00F41FAF">
            <w:pPr>
              <w:pStyle w:val="CODE"/>
            </w:pPr>
            <w:r>
              <w:t xml:space="preserve">            'menu_name'         =&gt; 'Logo Categories',</w:t>
            </w:r>
          </w:p>
          <w:p w14:paraId="31607DE0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    );</w:t>
            </w:r>
          </w:p>
          <w:p w14:paraId="5DC9BF02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1FB19841" w14:textId="77777777" w:rsidR="00F41FAF" w:rsidRDefault="00F41FAF" w:rsidP="00F41FAF">
            <w:pPr>
              <w:pStyle w:val="CODE"/>
            </w:pPr>
            <w:r>
              <w:t xml:space="preserve">        $args = array(</w:t>
            </w:r>
          </w:p>
          <w:p w14:paraId="7B2AB7FF" w14:textId="77777777" w:rsidR="00F41FAF" w:rsidRDefault="00F41FAF" w:rsidP="00F41FAF">
            <w:pPr>
              <w:pStyle w:val="CODE"/>
            </w:pPr>
            <w:r>
              <w:t xml:space="preserve">            'hierarchical'      =&gt; true,</w:t>
            </w:r>
          </w:p>
          <w:p w14:paraId="30E1AF4B" w14:textId="77777777" w:rsidR="00F41FAF" w:rsidRDefault="00F41FAF" w:rsidP="00F41FAF">
            <w:pPr>
              <w:pStyle w:val="CODE"/>
            </w:pPr>
            <w:r>
              <w:t xml:space="preserve">            'labels'            =&gt; $labels,</w:t>
            </w:r>
          </w:p>
          <w:p w14:paraId="5D0E9B3F" w14:textId="77777777" w:rsidR="00F41FAF" w:rsidRDefault="00F41FAF" w:rsidP="00F41FAF">
            <w:pPr>
              <w:pStyle w:val="CODE"/>
            </w:pPr>
            <w:r>
              <w:t xml:space="preserve">            'show_ui'           =&gt; true,</w:t>
            </w:r>
          </w:p>
          <w:p w14:paraId="1466B946" w14:textId="77777777" w:rsidR="00F41FAF" w:rsidRDefault="00F41FAF" w:rsidP="00F41FAF">
            <w:pPr>
              <w:pStyle w:val="CODE"/>
            </w:pPr>
            <w:r>
              <w:t xml:space="preserve">            'show_admin_column' =&gt; true,</w:t>
            </w:r>
          </w:p>
          <w:p w14:paraId="43DE6FCC" w14:textId="77777777" w:rsidR="00F41FAF" w:rsidRDefault="00F41FAF" w:rsidP="00F41FAF">
            <w:pPr>
              <w:pStyle w:val="CODE"/>
            </w:pPr>
            <w:r>
              <w:t xml:space="preserve">            'query_var'         =&gt; true,</w:t>
            </w:r>
          </w:p>
          <w:p w14:paraId="4773B5E2" w14:textId="77777777" w:rsidR="00F41FAF" w:rsidRDefault="00F41FAF" w:rsidP="00F41FAF">
            <w:pPr>
              <w:pStyle w:val="CODE"/>
            </w:pPr>
            <w:r>
              <w:t xml:space="preserve">            'rewrite'           =&gt; array('slug' =&gt; 'logo-category'),</w:t>
            </w:r>
          </w:p>
          <w:p w14:paraId="3D157199" w14:textId="77777777" w:rsidR="00F41FAF" w:rsidRDefault="00F41FAF" w:rsidP="00F41FAF">
            <w:pPr>
              <w:pStyle w:val="CODE"/>
            </w:pPr>
            <w:r>
              <w:t xml:space="preserve">            'show_in_rest'      =&gt; true,</w:t>
            </w:r>
          </w:p>
          <w:p w14:paraId="7AB3D3E5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    );</w:t>
            </w:r>
          </w:p>
          <w:p w14:paraId="5FD4E5CF" w14:textId="77777777" w:rsidR="00F41FAF" w:rsidRDefault="00F41FAF" w:rsidP="00F41FAF">
            <w:pPr>
              <w:pStyle w:val="CODE"/>
              <w:rPr>
                <w:rtl/>
              </w:rPr>
            </w:pPr>
          </w:p>
          <w:p w14:paraId="05812C84" w14:textId="10F76BE5" w:rsidR="00F41FAF" w:rsidRDefault="00F41FAF" w:rsidP="00F41FAF">
            <w:pPr>
              <w:pStyle w:val="CODE"/>
            </w:pPr>
            <w:r>
              <w:t xml:space="preserve">        register_taxonomy('logo_category', array('</w:t>
            </w:r>
            <w:r w:rsidR="008420A2">
              <w:t>costomerbrands</w:t>
            </w:r>
            <w:r>
              <w:t>logos'), $args);</w:t>
            </w:r>
          </w:p>
          <w:p w14:paraId="47957029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}</w:t>
            </w:r>
          </w:p>
          <w:p w14:paraId="32CFE6C6" w14:textId="20894C0E" w:rsidR="00F41FAF" w:rsidRDefault="00F41FAF" w:rsidP="00F41FAF">
            <w:pPr>
              <w:pStyle w:val="CODE"/>
              <w:rPr>
                <w:rFonts w:hint="cs"/>
                <w:rtl/>
              </w:rPr>
            </w:pPr>
            <w:r>
              <w:t>}</w:t>
            </w:r>
          </w:p>
        </w:tc>
      </w:tr>
    </w:tbl>
    <w:p w14:paraId="7E603028" w14:textId="437F4644" w:rsidR="00F41FAF" w:rsidRDefault="00F41FAF" w:rsidP="00F41FAF">
      <w:pPr>
        <w:rPr>
          <w:rtl/>
        </w:rPr>
      </w:pPr>
      <w:r>
        <w:rPr>
          <w:rFonts w:hint="cs"/>
          <w:rtl/>
        </w:rPr>
        <w:lastRenderedPageBreak/>
        <w:t>این کدها را درج کرده ایم:</w:t>
      </w:r>
    </w:p>
    <w:p w14:paraId="5416C085" w14:textId="77777777" w:rsidR="00F41FAF" w:rsidRDefault="00F41FAF" w:rsidP="00F41FAF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کامل کلاس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</w:p>
    <w:p w14:paraId="07E492B9" w14:textId="77777777" w:rsidR="00F41FAF" w:rsidRDefault="00F41FAF" w:rsidP="00F41FAF">
      <w:pPr>
        <w:rPr>
          <w:rtl/>
        </w:rPr>
      </w:pPr>
    </w:p>
    <w:p w14:paraId="66DD85F7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کلاس**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1B0D0C92" w14:textId="77777777" w:rsidTr="00F41FAF">
        <w:tc>
          <w:tcPr>
            <w:tcW w:w="9350" w:type="dxa"/>
          </w:tcPr>
          <w:p w14:paraId="56A06470" w14:textId="77777777" w:rsidR="00F41FAF" w:rsidRDefault="00F41FAF" w:rsidP="00F41FAF">
            <w:pPr>
              <w:pStyle w:val="CODE"/>
            </w:pPr>
            <w:r>
              <w:t>class CustomPostTypePlugin</w:t>
            </w:r>
          </w:p>
          <w:p w14:paraId="623A0A02" w14:textId="77777777" w:rsidR="00F41FAF" w:rsidRDefault="00F41FAF" w:rsidP="00F41FAF">
            <w:pPr>
              <w:pStyle w:val="CODE"/>
              <w:rPr>
                <w:rtl/>
              </w:rPr>
            </w:pPr>
            <w:r>
              <w:t>{</w:t>
            </w:r>
          </w:p>
          <w:p w14:paraId="679EC917" w14:textId="77777777" w:rsidR="00F41FAF" w:rsidRDefault="00F41FAF" w:rsidP="00F41FAF">
            <w:pPr>
              <w:pStyle w:val="CODE"/>
            </w:pPr>
            <w:r>
              <w:t xml:space="preserve">    public function __construct()</w:t>
            </w:r>
          </w:p>
          <w:p w14:paraId="51955371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{</w:t>
            </w:r>
          </w:p>
          <w:p w14:paraId="68AEF8F4" w14:textId="77777777" w:rsidR="00F41FAF" w:rsidRDefault="00F41FAF" w:rsidP="00F41FAF">
            <w:pPr>
              <w:pStyle w:val="CODE"/>
            </w:pPr>
            <w:r>
              <w:lastRenderedPageBreak/>
              <w:t xml:space="preserve">        add_action('init', array($this, 'register_custom_post_type'));</w:t>
            </w:r>
          </w:p>
          <w:p w14:paraId="1B919FDB" w14:textId="77777777" w:rsidR="00F41FAF" w:rsidRDefault="00F41FAF" w:rsidP="00F41FAF">
            <w:pPr>
              <w:pStyle w:val="CODE"/>
            </w:pPr>
            <w:r>
              <w:t xml:space="preserve">        add_action('init', array($this, 'register_custom_taxonomy'));</w:t>
            </w:r>
          </w:p>
          <w:p w14:paraId="5DEAFD87" w14:textId="3CAE47A9" w:rsidR="00F41FAF" w:rsidRDefault="00F41FAF" w:rsidP="00F41FAF">
            <w:pPr>
              <w:pStyle w:val="CODE"/>
            </w:pPr>
            <w:r>
              <w:t xml:space="preserve">    }</w:t>
            </w:r>
          </w:p>
        </w:tc>
      </w:tr>
    </w:tbl>
    <w:p w14:paraId="57C5EC32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>### **</w:t>
      </w:r>
      <w:r>
        <w:rPr>
          <w:rFonts w:ascii="Segoe UI Emoji" w:hAnsi="Segoe UI Emoji" w:cs="Segoe UI Emoji" w:hint="cs"/>
          <w:rtl/>
        </w:rPr>
        <w:t>🧠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>:**</w:t>
      </w:r>
    </w:p>
    <w:p w14:paraId="5F031008" w14:textId="77777777" w:rsidR="00F41FAF" w:rsidRDefault="00F41FAF" w:rsidP="00F41FAF">
      <w:pPr>
        <w:rPr>
          <w:rtl/>
        </w:rPr>
      </w:pPr>
      <w:r>
        <w:rPr>
          <w:rtl/>
        </w:rPr>
        <w:t>- **هوک `</w:t>
      </w:r>
      <w:r>
        <w:t>init</w:t>
      </w:r>
      <w:r>
        <w:rPr>
          <w:rtl/>
        </w:rPr>
        <w:t>`**: زمان</w:t>
      </w:r>
      <w:r>
        <w:rPr>
          <w:rFonts w:hint="cs"/>
          <w:rtl/>
        </w:rPr>
        <w:t>ی</w:t>
      </w:r>
      <w:r>
        <w:rPr>
          <w:rtl/>
        </w:rPr>
        <w:t xml:space="preserve"> اجرا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وردپرس در حال مقدارده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</w:t>
      </w:r>
    </w:p>
    <w:p w14:paraId="138AE2E4" w14:textId="77777777" w:rsidR="00F41FAF" w:rsidRDefault="00F41FAF" w:rsidP="00F41FAF">
      <w:pPr>
        <w:rPr>
          <w:rtl/>
        </w:rPr>
      </w:pPr>
      <w:r>
        <w:rPr>
          <w:rtl/>
        </w:rPr>
        <w:t>- **`</w:t>
      </w:r>
      <w:r>
        <w:t>array($this, 'method_name')</w:t>
      </w:r>
      <w:r>
        <w:rPr>
          <w:rtl/>
        </w:rPr>
        <w:t>`**: روش فراخوان</w:t>
      </w:r>
      <w:r>
        <w:rPr>
          <w:rFonts w:hint="cs"/>
          <w:rtl/>
        </w:rPr>
        <w:t>ی</w:t>
      </w:r>
      <w:r>
        <w:rPr>
          <w:rtl/>
        </w:rPr>
        <w:t xml:space="preserve"> متد در کلاس فعل</w:t>
      </w:r>
      <w:r>
        <w:rPr>
          <w:rFonts w:hint="cs"/>
          <w:rtl/>
        </w:rPr>
        <w:t>ی</w:t>
      </w:r>
    </w:p>
    <w:p w14:paraId="522F1274" w14:textId="77777777" w:rsidR="00F41FAF" w:rsidRDefault="00F41FAF" w:rsidP="00F41FAF">
      <w:pPr>
        <w:rPr>
          <w:rtl/>
        </w:rPr>
      </w:pPr>
      <w:r>
        <w:rPr>
          <w:rtl/>
        </w:rPr>
        <w:t>- **اولو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اجرا**: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پ‌ها</w:t>
      </w:r>
      <w:r>
        <w:rPr>
          <w:rtl/>
        </w:rPr>
        <w:t xml:space="preserve"> قبل از تاکسونوم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</w:p>
    <w:p w14:paraId="289FC3E6" w14:textId="2398A2E7" w:rsidR="00F41FAF" w:rsidRDefault="00F41FAF" w:rsidP="00F41FAF">
      <w:pPr>
        <w:rPr>
          <w:rtl/>
        </w:rPr>
      </w:pPr>
      <w:r>
        <w:rPr>
          <w:rtl/>
        </w:rPr>
        <w:t xml:space="preserve"># </w:t>
      </w:r>
      <w:r>
        <w:rPr>
          <w:rFonts w:ascii="Segoe UI Emoji" w:hAnsi="Segoe UI Emoji" w:cs="Segoe UI Emoji" w:hint="cs"/>
          <w:rtl/>
        </w:rPr>
        <w:t>🏷️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ثبت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پست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Custom Post Type</w:t>
      </w:r>
      <w:r>
        <w:rPr>
          <w:rtl/>
        </w:rPr>
        <w:t>)**</w:t>
      </w:r>
    </w:p>
    <w:p w14:paraId="5696FDEA" w14:textId="77777777" w:rsidR="00F41FAF" w:rsidRDefault="00F41FAF" w:rsidP="00F41FAF">
      <w:pPr>
        <w:rPr>
          <w:rtl/>
        </w:rPr>
      </w:pPr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برچسب‌ها</w:t>
      </w:r>
      <w:r>
        <w:rPr>
          <w:rtl/>
        </w:rPr>
        <w:t xml:space="preserve"> (</w:t>
      </w:r>
      <w:r>
        <w:t>Labels</w:t>
      </w:r>
      <w:r>
        <w:rPr>
          <w:rtl/>
        </w:rPr>
        <w:t>)**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2D750D6D" w14:textId="77777777" w:rsidTr="00F41FAF">
        <w:tc>
          <w:tcPr>
            <w:tcW w:w="9350" w:type="dxa"/>
          </w:tcPr>
          <w:p w14:paraId="67493204" w14:textId="77777777" w:rsidR="00F41FAF" w:rsidRDefault="00F41FAF" w:rsidP="00F41FAF">
            <w:pPr>
              <w:pStyle w:val="CODE"/>
            </w:pPr>
            <w:r>
              <w:t>$labels = array(</w:t>
            </w:r>
          </w:p>
          <w:p w14:paraId="7E10BEEE" w14:textId="47EC7F18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'name'               =&gt; '</w:t>
            </w:r>
            <w:r w:rsidR="008420A2">
              <w:t>Costomerbrands</w:t>
            </w:r>
            <w:r>
              <w:t xml:space="preserve"> Logos',          // </w:t>
            </w:r>
            <w:r>
              <w:rPr>
                <w:rFonts w:cs="IRANSansWeb(FaNum) Light"/>
                <w:rtl/>
                <w:lang w:bidi="fa-IR"/>
              </w:rPr>
              <w:t>نام جمع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</w:p>
          <w:p w14:paraId="6379BDD9" w14:textId="3418A505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'singular_name'      =&gt; '</w:t>
            </w:r>
            <w:r w:rsidR="008420A2">
              <w:t>Costomerbrands</w:t>
            </w:r>
            <w:r>
              <w:t xml:space="preserve"> Logo',           // </w:t>
            </w:r>
            <w:r>
              <w:rPr>
                <w:rFonts w:cs="IRANSansWeb(FaNum) Light"/>
                <w:rtl/>
                <w:lang w:bidi="fa-IR"/>
              </w:rPr>
              <w:t>نام مفرد</w:t>
            </w:r>
          </w:p>
          <w:p w14:paraId="507524BE" w14:textId="25E63880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'menu_name'          =&gt; '</w:t>
            </w:r>
            <w:r w:rsidR="008420A2">
              <w:t>Costomerbrands</w:t>
            </w:r>
            <w:r>
              <w:t xml:space="preserve"> Logos',          // </w:t>
            </w:r>
            <w:r>
              <w:rPr>
                <w:rFonts w:cs="IRANSansWeb(FaNum) Light"/>
                <w:rtl/>
                <w:lang w:bidi="fa-IR"/>
              </w:rPr>
              <w:t>نام در منو</w:t>
            </w:r>
          </w:p>
          <w:p w14:paraId="390F70FB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'add_new'            =&gt; 'Add New',                // </w:t>
            </w:r>
            <w:r>
              <w:rPr>
                <w:rFonts w:cs="IRANSansWeb(FaNum) Light"/>
                <w:rtl/>
                <w:lang w:bidi="fa-IR"/>
              </w:rPr>
              <w:t>متن افزودن جد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د</w:t>
            </w:r>
          </w:p>
          <w:p w14:paraId="206E0C80" w14:textId="369C8B93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'not_found'          =&gt; 'No </w:t>
            </w:r>
            <w:r w:rsidR="008420A2">
              <w:t>costomerbrands</w:t>
            </w:r>
            <w:r>
              <w:t xml:space="preserve"> logos found.' // </w:t>
            </w:r>
            <w:r>
              <w:rPr>
                <w:rFonts w:cs="IRANSansWeb(FaNum) Light"/>
                <w:rtl/>
                <w:lang w:bidi="fa-IR"/>
              </w:rPr>
              <w:t>پ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ام</w:t>
            </w:r>
            <w:r>
              <w:rPr>
                <w:rFonts w:cs="IRANSansWeb(FaNum) Light"/>
                <w:rtl/>
                <w:lang w:bidi="fa-IR"/>
              </w:rPr>
              <w:t xml:space="preserve"> عدم 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افت</w:t>
            </w:r>
          </w:p>
          <w:p w14:paraId="123C46CE" w14:textId="38E250A2" w:rsidR="00F41FAF" w:rsidRDefault="00F41FAF" w:rsidP="00F41FAF">
            <w:pPr>
              <w:pStyle w:val="CODE"/>
            </w:pPr>
            <w:r>
              <w:t>);</w:t>
            </w:r>
          </w:p>
        </w:tc>
      </w:tr>
    </w:tbl>
    <w:p w14:paraId="48BF8B6F" w14:textId="77777777" w:rsidR="00F41FAF" w:rsidRDefault="00F41FAF" w:rsidP="00F41FAF">
      <w:pPr>
        <w:rPr>
          <w:rtl/>
        </w:rPr>
      </w:pPr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⚙️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بخش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پارامترها</w:t>
      </w:r>
      <w:r>
        <w:rPr>
          <w:rtl/>
        </w:rPr>
        <w:t xml:space="preserve"> (</w:t>
      </w:r>
      <w:r>
        <w:t>Args</w:t>
      </w:r>
      <w:r>
        <w:rPr>
          <w:rtl/>
        </w:rPr>
        <w:t>)**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2AA2BF9C" w14:textId="77777777" w:rsidTr="00F41FAF">
        <w:tc>
          <w:tcPr>
            <w:tcW w:w="9350" w:type="dxa"/>
          </w:tcPr>
          <w:p w14:paraId="27547393" w14:textId="77777777" w:rsidR="00F41FAF" w:rsidRDefault="00F41FAF" w:rsidP="00F41FAF">
            <w:pPr>
              <w:pStyle w:val="CODE"/>
            </w:pPr>
            <w:r>
              <w:t>$args = array(</w:t>
            </w:r>
          </w:p>
          <w:p w14:paraId="6DE2840C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'labels'             =&gt; $labels,              // </w:t>
            </w:r>
            <w:r>
              <w:rPr>
                <w:rFonts w:cs="IRANSansWeb(FaNum) Light"/>
                <w:rtl/>
                <w:lang w:bidi="fa-IR"/>
              </w:rPr>
              <w:t>استفاده از برچسب‌ها</w:t>
            </w:r>
          </w:p>
          <w:p w14:paraId="25F0C2A9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'public'             =&gt; true,                 // </w:t>
            </w:r>
            <w:r>
              <w:rPr>
                <w:rFonts w:cs="IRANSansWeb(FaNum) Light"/>
                <w:rtl/>
                <w:lang w:bidi="fa-IR"/>
              </w:rPr>
              <w:t>نما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</w:t>
            </w:r>
            <w:r>
              <w:rPr>
                <w:rFonts w:cs="IRANSansWeb(FaNum) Light"/>
                <w:rtl/>
                <w:lang w:bidi="fa-IR"/>
              </w:rPr>
              <w:t xml:space="preserve"> در سا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ت</w:t>
            </w:r>
          </w:p>
          <w:p w14:paraId="2068A271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'show_ui'            =&gt; true,                 // </w:t>
            </w:r>
            <w:r>
              <w:rPr>
                <w:rFonts w:cs="IRANSansWeb(FaNum) Light"/>
                <w:rtl/>
                <w:lang w:bidi="fa-IR"/>
              </w:rPr>
              <w:t>نما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</w:t>
            </w:r>
            <w:r>
              <w:rPr>
                <w:rFonts w:cs="IRANSansWeb(FaNum) Light"/>
                <w:rtl/>
                <w:lang w:bidi="fa-IR"/>
              </w:rPr>
              <w:t xml:space="preserve"> در پ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شخوان</w:t>
            </w:r>
          </w:p>
          <w:p w14:paraId="692C82BE" w14:textId="49F29BC0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'rewrite'            =&gt; array('slug' =&gt; '</w:t>
            </w:r>
            <w:r w:rsidR="008420A2">
              <w:t>costomerbrands</w:t>
            </w:r>
            <w:r>
              <w:t xml:space="preserve">-logos'), // </w:t>
            </w:r>
            <w:r>
              <w:rPr>
                <w:rFonts w:cs="IRANSansWeb(FaNum) Light"/>
                <w:rtl/>
                <w:lang w:bidi="fa-IR"/>
              </w:rPr>
              <w:t>آدرس سفارش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</w:p>
          <w:p w14:paraId="6BA0ADFA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'menu_icon'          =&gt; 'dashicons-format-image', // </w:t>
            </w:r>
            <w:r>
              <w:rPr>
                <w:rFonts w:cs="IRANSansWeb(FaNum) Light"/>
                <w:rtl/>
                <w:lang w:bidi="fa-IR"/>
              </w:rPr>
              <w:t>آ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کون</w:t>
            </w:r>
            <w:r>
              <w:rPr>
                <w:rFonts w:cs="IRANSansWeb(FaNum) Light"/>
                <w:rtl/>
                <w:lang w:bidi="fa-IR"/>
              </w:rPr>
              <w:t xml:space="preserve"> در منو</w:t>
            </w:r>
          </w:p>
          <w:p w14:paraId="0E3F52CC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'supports'           =&gt; array('title', 'editor', 'thumbnail'), // </w:t>
            </w:r>
            <w:r>
              <w:rPr>
                <w:rFonts w:cs="IRANSansWeb(FaNum) Light"/>
                <w:rtl/>
                <w:lang w:bidi="fa-IR"/>
              </w:rPr>
              <w:t>قابل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ت‌ها</w:t>
            </w:r>
          </w:p>
          <w:p w14:paraId="2E582311" w14:textId="77777777" w:rsidR="00F41FAF" w:rsidRDefault="00F41FAF" w:rsidP="00F41FAF">
            <w:pPr>
              <w:pStyle w:val="CODE"/>
              <w:rPr>
                <w:rtl/>
              </w:rPr>
            </w:pPr>
            <w:r>
              <w:t xml:space="preserve">    'show_in_rest'       =&gt; true                  // </w:t>
            </w:r>
            <w:r>
              <w:rPr>
                <w:rFonts w:cs="IRANSansWeb(FaNum) Light"/>
                <w:rtl/>
                <w:lang w:bidi="fa-IR"/>
              </w:rPr>
              <w:t>پشت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بان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/>
                <w:rtl/>
                <w:lang w:bidi="fa-IR"/>
              </w:rPr>
              <w:t xml:space="preserve"> از</w:t>
            </w:r>
            <w:r>
              <w:t xml:space="preserve"> Block Editor</w:t>
            </w:r>
          </w:p>
          <w:p w14:paraId="41F68D97" w14:textId="06461D8B" w:rsidR="00F41FAF" w:rsidRDefault="00F41FAF" w:rsidP="00F41FAF">
            <w:pPr>
              <w:pStyle w:val="CODE"/>
              <w:rPr>
                <w:rtl/>
              </w:rPr>
            </w:pPr>
            <w:r>
              <w:t>);</w:t>
            </w:r>
          </w:p>
        </w:tc>
      </w:tr>
    </w:tbl>
    <w:p w14:paraId="7F177CC8" w14:textId="77777777" w:rsidR="00F41FAF" w:rsidRDefault="00F41FAF" w:rsidP="00F41FAF">
      <w:pPr>
        <w:rPr>
          <w:rtl/>
        </w:rPr>
      </w:pPr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ثبت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نها</w:t>
      </w:r>
      <w:r>
        <w:rPr>
          <w:rFonts w:hint="cs"/>
          <w:rtl/>
        </w:rPr>
        <w:t>یی</w:t>
      </w:r>
      <w:r>
        <w:rPr>
          <w:rtl/>
        </w:rPr>
        <w:t xml:space="preserve">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FAF" w14:paraId="23588315" w14:textId="77777777" w:rsidTr="00F41FAF">
        <w:tc>
          <w:tcPr>
            <w:tcW w:w="9350" w:type="dxa"/>
          </w:tcPr>
          <w:p w14:paraId="15957FE7" w14:textId="78EC1B55" w:rsidR="00F41FAF" w:rsidRDefault="00EA007A" w:rsidP="00F41FAF">
            <w:pPr>
              <w:bidi w:val="0"/>
            </w:pPr>
            <w:r w:rsidRPr="00EA007A">
              <w:t>register_post_type('</w:t>
            </w:r>
            <w:r w:rsidR="008420A2">
              <w:t>costomerbrands</w:t>
            </w:r>
            <w:r w:rsidRPr="00EA007A">
              <w:t>logos', $args);</w:t>
            </w:r>
          </w:p>
        </w:tc>
      </w:tr>
    </w:tbl>
    <w:p w14:paraId="356B186E" w14:textId="77777777" w:rsidR="00F41FAF" w:rsidRDefault="00F41FAF" w:rsidP="00F41FAF">
      <w:pPr>
        <w:bidi w:val="0"/>
        <w:rPr>
          <w:rtl/>
        </w:rPr>
      </w:pPr>
    </w:p>
    <w:p w14:paraId="5926BFDD" w14:textId="2BF5D14F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📌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نکته</w:t>
      </w:r>
      <w:r>
        <w:rPr>
          <w:rtl/>
        </w:rPr>
        <w:t xml:space="preserve">:** </w:t>
      </w:r>
      <w:r>
        <w:rPr>
          <w:rFonts w:ascii="IRANSansWeb(FaNum) Light" w:hAnsi="IRANSansWeb(FaNum) Light" w:hint="cs"/>
          <w:rtl/>
        </w:rPr>
        <w:t>نام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پست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(`</w:t>
      </w:r>
      <w:r w:rsidR="008420A2">
        <w:t>costomerbrands</w:t>
      </w:r>
      <w:r>
        <w:t>logos</w:t>
      </w:r>
      <w:r>
        <w:rPr>
          <w:rtl/>
        </w:rPr>
        <w:t>`)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منحصر به فرد و بدون فاصله باشد</w:t>
      </w:r>
    </w:p>
    <w:p w14:paraId="3E9B6BC2" w14:textId="77777777" w:rsidR="00F41FAF" w:rsidRDefault="00F41FAF" w:rsidP="00F41FAF">
      <w:pPr>
        <w:rPr>
          <w:rtl/>
        </w:rPr>
      </w:pPr>
    </w:p>
    <w:p w14:paraId="6B81CF96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>---</w:t>
      </w:r>
    </w:p>
    <w:p w14:paraId="6E058CB9" w14:textId="77777777" w:rsidR="00F41FAF" w:rsidRDefault="00F41FAF" w:rsidP="00F41FAF">
      <w:pPr>
        <w:rPr>
          <w:rtl/>
        </w:rPr>
      </w:pPr>
    </w:p>
    <w:p w14:paraId="65F49050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🗂️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ثبت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تاکسونوم</w:t>
      </w:r>
      <w:r>
        <w:rPr>
          <w:rFonts w:hint="cs"/>
          <w:rtl/>
        </w:rPr>
        <w:t>ی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Custom Taxonomy</w:t>
      </w:r>
      <w:r>
        <w:rPr>
          <w:rtl/>
        </w:rPr>
        <w:t>)**</w:t>
      </w:r>
    </w:p>
    <w:p w14:paraId="725137AF" w14:textId="77777777" w:rsidR="00F41FAF" w:rsidRDefault="00F41FAF" w:rsidP="00F41FAF">
      <w:pPr>
        <w:rPr>
          <w:rtl/>
        </w:rPr>
      </w:pPr>
    </w:p>
    <w:p w14:paraId="30D2209F" w14:textId="77777777" w:rsidR="00F41FAF" w:rsidRDefault="00F41FAF" w:rsidP="00F41FAF"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📝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برچسب‌ها</w:t>
      </w:r>
      <w:r>
        <w:rPr>
          <w:rFonts w:hint="cs"/>
          <w:rtl/>
        </w:rPr>
        <w:t>ی</w:t>
      </w:r>
      <w:r>
        <w:rPr>
          <w:rtl/>
        </w:rPr>
        <w:t xml:space="preserve"> تاکسونوم</w:t>
      </w:r>
      <w:r>
        <w:rPr>
          <w:rFonts w:hint="cs"/>
          <w:rtl/>
        </w:rPr>
        <w:t>ی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79BD40EC" w14:textId="77777777" w:rsidTr="00EA007A">
        <w:tc>
          <w:tcPr>
            <w:tcW w:w="9350" w:type="dxa"/>
          </w:tcPr>
          <w:p w14:paraId="6454B1DC" w14:textId="77777777" w:rsidR="00EA007A" w:rsidRDefault="00EA007A" w:rsidP="00EA007A">
            <w:pPr>
              <w:pStyle w:val="CODE"/>
            </w:pPr>
            <w:r>
              <w:t>$labels = array(</w:t>
            </w:r>
          </w:p>
          <w:p w14:paraId="20383132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'name'              =&gt; 'Logo Categories',     // </w:t>
            </w:r>
            <w:r>
              <w:rPr>
                <w:rFonts w:cs="IRANSansWeb(FaNum) Light"/>
                <w:rtl/>
                <w:lang w:bidi="fa-IR"/>
              </w:rPr>
              <w:t>نام جمع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</w:p>
          <w:p w14:paraId="26C410B3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'singular_name'     =&gt; 'Logo Category',       // </w:t>
            </w:r>
            <w:r>
              <w:rPr>
                <w:rFonts w:cs="IRANSansWeb(FaNum) Light"/>
                <w:rtl/>
                <w:lang w:bidi="fa-IR"/>
              </w:rPr>
              <w:t>نام مفرد</w:t>
            </w:r>
            <w:r>
              <w:t xml:space="preserve">  </w:t>
            </w:r>
          </w:p>
          <w:p w14:paraId="4AC16C15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'search_items'      =&gt; 'Search Logo Categories', // </w:t>
            </w:r>
            <w:r>
              <w:rPr>
                <w:rFonts w:cs="IRANSansWeb(FaNum) Light"/>
                <w:rtl/>
                <w:lang w:bidi="fa-IR"/>
              </w:rPr>
              <w:t>جستجو</w:t>
            </w:r>
          </w:p>
          <w:p w14:paraId="795C3F49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'all_items'         =&gt; 'All Logo Categories', // </w:t>
            </w:r>
            <w:r>
              <w:rPr>
                <w:rFonts w:cs="IRANSansWeb(FaNum) Light"/>
                <w:rtl/>
                <w:lang w:bidi="fa-IR"/>
              </w:rPr>
              <w:t>نما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</w:t>
            </w:r>
            <w:r>
              <w:rPr>
                <w:rFonts w:cs="IRANSansWeb(FaNum) Light"/>
                <w:rtl/>
                <w:lang w:bidi="fa-IR"/>
              </w:rPr>
              <w:t xml:space="preserve"> همه</w:t>
            </w:r>
          </w:p>
          <w:p w14:paraId="62F4D5AB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'parent_item'       =&gt; 'Parent Logo Category' // </w:t>
            </w:r>
            <w:r>
              <w:rPr>
                <w:rFonts w:cs="IRANSansWeb(FaNum) Light"/>
                <w:rtl/>
                <w:lang w:bidi="fa-IR"/>
              </w:rPr>
              <w:t>والد (برا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/>
                <w:rtl/>
                <w:lang w:bidi="fa-IR"/>
              </w:rPr>
              <w:t xml:space="preserve"> سلسله مراتب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/>
                <w:rtl/>
                <w:lang w:bidi="fa-IR"/>
              </w:rPr>
              <w:t>)</w:t>
            </w:r>
          </w:p>
          <w:p w14:paraId="50E4EF4D" w14:textId="65B5EE97" w:rsidR="00EA007A" w:rsidRDefault="00EA007A" w:rsidP="00EA007A">
            <w:pPr>
              <w:pStyle w:val="CODE"/>
            </w:pPr>
            <w:r>
              <w:t>);</w:t>
            </w:r>
          </w:p>
        </w:tc>
      </w:tr>
    </w:tbl>
    <w:p w14:paraId="072551A7" w14:textId="77777777" w:rsidR="00F41FAF" w:rsidRDefault="00F41FAF" w:rsidP="00F41FAF">
      <w:pPr>
        <w:rPr>
          <w:rtl/>
        </w:rPr>
      </w:pPr>
    </w:p>
    <w:p w14:paraId="3DBA190F" w14:textId="77777777" w:rsidR="00F41FAF" w:rsidRDefault="00F41FAF" w:rsidP="00F41FAF"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⚙️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پارامترها</w:t>
      </w:r>
      <w:r>
        <w:rPr>
          <w:rFonts w:hint="cs"/>
          <w:rtl/>
        </w:rPr>
        <w:t>ی</w:t>
      </w:r>
      <w:r>
        <w:rPr>
          <w:rtl/>
        </w:rPr>
        <w:t xml:space="preserve"> تاکسونوم</w:t>
      </w:r>
      <w:r>
        <w:rPr>
          <w:rFonts w:hint="cs"/>
          <w:rtl/>
        </w:rPr>
        <w:t>ی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73E9CE02" w14:textId="77777777" w:rsidTr="00EA007A">
        <w:tc>
          <w:tcPr>
            <w:tcW w:w="9350" w:type="dxa"/>
          </w:tcPr>
          <w:p w14:paraId="1186856F" w14:textId="77777777" w:rsidR="00EA007A" w:rsidRDefault="00EA007A" w:rsidP="00EA007A">
            <w:pPr>
              <w:pStyle w:val="CODE"/>
            </w:pPr>
            <w:r>
              <w:t>$args = array(</w:t>
            </w:r>
          </w:p>
          <w:p w14:paraId="70B99FAE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'hierarchical'      =&gt; true,                  // </w:t>
            </w:r>
            <w:r>
              <w:rPr>
                <w:rFonts w:cs="IRANSansWeb(FaNum) Light"/>
                <w:rtl/>
                <w:lang w:bidi="fa-IR"/>
              </w:rPr>
              <w:t>تاکسونوم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/>
                <w:rtl/>
                <w:lang w:bidi="fa-IR"/>
              </w:rPr>
              <w:t xml:space="preserve"> سلسله مراتب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</w:p>
          <w:p w14:paraId="1C2FC46F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'labels'            =&gt; $labels,               // </w:t>
            </w:r>
            <w:r>
              <w:rPr>
                <w:rFonts w:cs="IRANSansWeb(FaNum) Light"/>
                <w:rtl/>
                <w:lang w:bidi="fa-IR"/>
              </w:rPr>
              <w:t>برچسب‌ها</w:t>
            </w:r>
          </w:p>
          <w:p w14:paraId="6F8F914A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'show_ui'           =&gt; true,                  // </w:t>
            </w:r>
            <w:r>
              <w:rPr>
                <w:rFonts w:cs="IRANSansWeb(FaNum) Light"/>
                <w:rtl/>
                <w:lang w:bidi="fa-IR"/>
              </w:rPr>
              <w:t>نما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</w:t>
            </w:r>
            <w:r>
              <w:rPr>
                <w:rFonts w:cs="IRANSansWeb(FaNum) Light"/>
                <w:rtl/>
                <w:lang w:bidi="fa-IR"/>
              </w:rPr>
              <w:t xml:space="preserve"> در پ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شخوان</w:t>
            </w:r>
          </w:p>
          <w:p w14:paraId="71C5C236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'show_admin_column' =&gt; true,                  // </w:t>
            </w:r>
            <w:r>
              <w:rPr>
                <w:rFonts w:cs="IRANSansWeb(FaNum) Light"/>
                <w:rtl/>
                <w:lang w:bidi="fa-IR"/>
              </w:rPr>
              <w:t>نما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ش</w:t>
            </w:r>
            <w:r>
              <w:rPr>
                <w:rFonts w:cs="IRANSansWeb(FaNum) Light"/>
                <w:rtl/>
                <w:lang w:bidi="fa-IR"/>
              </w:rPr>
              <w:t xml:space="preserve"> ستون در ل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ست</w:t>
            </w:r>
            <w:r>
              <w:rPr>
                <w:rFonts w:cs="IRANSansWeb(FaNum) Light"/>
                <w:rtl/>
                <w:lang w:bidi="fa-IR"/>
              </w:rPr>
              <w:t xml:space="preserve"> پست‌ها</w:t>
            </w:r>
          </w:p>
          <w:p w14:paraId="4AB8750C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'rewrite'           =&gt; array('slug' =&gt; 'logo-category'), // </w:t>
            </w:r>
            <w:r>
              <w:rPr>
                <w:rFonts w:cs="IRANSansWeb(FaNum) Light"/>
                <w:rtl/>
                <w:lang w:bidi="fa-IR"/>
              </w:rPr>
              <w:t>آدرس</w:t>
            </w:r>
          </w:p>
          <w:p w14:paraId="216F28B3" w14:textId="77777777" w:rsidR="00EA007A" w:rsidRDefault="00EA007A" w:rsidP="00EA007A">
            <w:pPr>
              <w:pStyle w:val="CODE"/>
              <w:rPr>
                <w:rtl/>
              </w:rPr>
            </w:pPr>
            <w:r>
              <w:t xml:space="preserve">    'show_in_rest'      =&gt; true                   // </w:t>
            </w:r>
            <w:r>
              <w:rPr>
                <w:rFonts w:cs="IRANSansWeb(FaNum) Light"/>
                <w:rtl/>
                <w:lang w:bidi="fa-IR"/>
              </w:rPr>
              <w:t>پشت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 w:hint="eastAsia"/>
                <w:rtl/>
                <w:lang w:bidi="fa-IR"/>
              </w:rPr>
              <w:t>بان</w:t>
            </w:r>
            <w:r>
              <w:rPr>
                <w:rFonts w:cs="IRANSansWeb(FaNum) Light" w:hint="cs"/>
                <w:rtl/>
                <w:lang w:bidi="fa-IR"/>
              </w:rPr>
              <w:t>ی</w:t>
            </w:r>
            <w:r>
              <w:rPr>
                <w:rFonts w:cs="IRANSansWeb(FaNum) Light"/>
                <w:rtl/>
                <w:lang w:bidi="fa-IR"/>
              </w:rPr>
              <w:t xml:space="preserve"> از</w:t>
            </w:r>
            <w:r>
              <w:t xml:space="preserve"> Block Editor</w:t>
            </w:r>
          </w:p>
          <w:p w14:paraId="4BFE3FFE" w14:textId="40791E9D" w:rsidR="00EA007A" w:rsidRDefault="00EA007A" w:rsidP="00EA007A">
            <w:pPr>
              <w:pStyle w:val="CODE"/>
            </w:pPr>
            <w:r>
              <w:t>);</w:t>
            </w:r>
          </w:p>
        </w:tc>
      </w:tr>
    </w:tbl>
    <w:p w14:paraId="566BDEA9" w14:textId="77777777" w:rsidR="00F41FAF" w:rsidRDefault="00F41FAF" w:rsidP="00F41FAF"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🎯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ثبت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نها</w:t>
      </w:r>
      <w:r>
        <w:rPr>
          <w:rFonts w:hint="cs"/>
          <w:rtl/>
        </w:rPr>
        <w:t>یی</w:t>
      </w:r>
      <w:r>
        <w:rPr>
          <w:rtl/>
        </w:rPr>
        <w:t xml:space="preserve"> تاکسونوم</w:t>
      </w:r>
      <w:r>
        <w:rPr>
          <w:rFonts w:hint="cs"/>
          <w:rtl/>
        </w:rPr>
        <w:t>ی</w:t>
      </w:r>
      <w:r>
        <w:rPr>
          <w:rtl/>
        </w:rPr>
        <w:t>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3FC1112F" w14:textId="77777777" w:rsidTr="00EA007A">
        <w:tc>
          <w:tcPr>
            <w:tcW w:w="9350" w:type="dxa"/>
          </w:tcPr>
          <w:p w14:paraId="541EE196" w14:textId="085FCD26" w:rsidR="00EA007A" w:rsidRDefault="00EA007A" w:rsidP="00EA007A">
            <w:pPr>
              <w:bidi w:val="0"/>
            </w:pPr>
            <w:r w:rsidRPr="00EA007A">
              <w:t>register_taxonomy('logo_category', array('</w:t>
            </w:r>
            <w:r w:rsidR="008420A2">
              <w:t>costomerbrands</w:t>
            </w:r>
            <w:r w:rsidRPr="00EA007A">
              <w:t>logos'), $args);</w:t>
            </w:r>
          </w:p>
        </w:tc>
      </w:tr>
    </w:tbl>
    <w:p w14:paraId="1FBB10E2" w14:textId="77777777" w:rsidR="00EA007A" w:rsidRDefault="00EA007A" w:rsidP="00EA007A">
      <w:pPr>
        <w:bidi w:val="0"/>
        <w:rPr>
          <w:rtl/>
        </w:rPr>
      </w:pPr>
    </w:p>
    <w:p w14:paraId="09552626" w14:textId="6D551651" w:rsidR="00F41FAF" w:rsidRDefault="00F41FAF" w:rsidP="00F41FAF">
      <w:pPr>
        <w:rPr>
          <w:rtl/>
        </w:rPr>
      </w:pPr>
      <w:r>
        <w:rPr>
          <w:rtl/>
        </w:rPr>
        <w:t>**</w:t>
      </w:r>
      <w:r>
        <w:rPr>
          <w:rFonts w:ascii="Segoe UI Emoji" w:hAnsi="Segoe UI Emoji" w:cs="Segoe UI Emoji" w:hint="cs"/>
          <w:rtl/>
        </w:rPr>
        <w:t>🔗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ارتباط</w:t>
      </w:r>
      <w:r>
        <w:rPr>
          <w:rtl/>
        </w:rPr>
        <w:t xml:space="preserve">:** </w:t>
      </w:r>
      <w:r>
        <w:rPr>
          <w:rFonts w:ascii="IRANSansWeb(FaNum) Light" w:hAnsi="IRANSansWeb(FaNum) Light" w:hint="cs"/>
          <w:rtl/>
        </w:rPr>
        <w:t>تاکسونوم</w:t>
      </w:r>
      <w:r>
        <w:rPr>
          <w:rFonts w:hint="cs"/>
          <w:rtl/>
        </w:rPr>
        <w:t>ی</w:t>
      </w:r>
      <w:r>
        <w:rPr>
          <w:rtl/>
        </w:rPr>
        <w:t xml:space="preserve"> به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`</w:t>
      </w:r>
      <w:r w:rsidR="008420A2">
        <w:t>costomerbrands</w:t>
      </w:r>
      <w:r>
        <w:t>logos</w:t>
      </w:r>
      <w:r>
        <w:rPr>
          <w:rtl/>
        </w:rPr>
        <w:t>` متصل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</w:p>
    <w:p w14:paraId="22A538AD" w14:textId="77777777" w:rsidR="00F41FAF" w:rsidRDefault="00F41FAF" w:rsidP="00F41FAF">
      <w:pPr>
        <w:rPr>
          <w:rtl/>
        </w:rPr>
      </w:pPr>
    </w:p>
    <w:p w14:paraId="377C1984" w14:textId="77777777" w:rsidR="00F41FAF" w:rsidRDefault="00F41FAF" w:rsidP="00F41FAF">
      <w:pPr>
        <w:rPr>
          <w:rtl/>
        </w:rPr>
      </w:pPr>
      <w:r>
        <w:rPr>
          <w:rtl/>
        </w:rPr>
        <w:t>---</w:t>
      </w:r>
    </w:p>
    <w:p w14:paraId="2EEBC089" w14:textId="77777777" w:rsidR="00F41FAF" w:rsidRDefault="00F41FAF" w:rsidP="00F41FAF">
      <w:pPr>
        <w:rPr>
          <w:rtl/>
        </w:rPr>
      </w:pPr>
    </w:p>
    <w:p w14:paraId="25460A9C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 xml:space="preserve">## </w:t>
      </w:r>
      <w:r>
        <w:rPr>
          <w:rFonts w:ascii="Segoe UI Emoji" w:hAnsi="Segoe UI Emoji" w:cs="Segoe UI Emoji" w:hint="cs"/>
          <w:rtl/>
        </w:rPr>
        <w:t>🎓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>**</w:t>
      </w:r>
    </w:p>
    <w:p w14:paraId="0B11B70D" w14:textId="77777777" w:rsidR="00F41FAF" w:rsidRDefault="00F41FAF" w:rsidP="00F41FAF">
      <w:pPr>
        <w:rPr>
          <w:rtl/>
        </w:rPr>
      </w:pPr>
    </w:p>
    <w:p w14:paraId="41A81FED" w14:textId="77777777" w:rsidR="00F41FAF" w:rsidRDefault="00F41FAF" w:rsidP="00F41FAF">
      <w:pPr>
        <w:rPr>
          <w:rtl/>
        </w:rPr>
      </w:pPr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🔧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انواع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پست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>:**</w:t>
      </w:r>
    </w:p>
    <w:p w14:paraId="69DD9565" w14:textId="77777777" w:rsidR="00F41FAF" w:rsidRDefault="00F41FAF" w:rsidP="00F41FAF">
      <w:pPr>
        <w:rPr>
          <w:rtl/>
        </w:rPr>
      </w:pPr>
      <w:r>
        <w:rPr>
          <w:rtl/>
        </w:rPr>
        <w:t>- **`</w:t>
      </w:r>
      <w:r>
        <w:t>public =&gt; true</w:t>
      </w:r>
      <w:r>
        <w:rPr>
          <w:rtl/>
        </w:rPr>
        <w:t>`**: قابل مشاهده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شخوان</w:t>
      </w:r>
    </w:p>
    <w:p w14:paraId="74B93CC6" w14:textId="77777777" w:rsidR="00F41FAF" w:rsidRDefault="00F41FAF" w:rsidP="00F41FAF">
      <w:pPr>
        <w:rPr>
          <w:rtl/>
        </w:rPr>
      </w:pPr>
      <w:r>
        <w:rPr>
          <w:rtl/>
        </w:rPr>
        <w:t>- **`</w:t>
      </w:r>
      <w:r>
        <w:t>publicly_queryable</w:t>
      </w:r>
      <w:r>
        <w:rPr>
          <w:rtl/>
        </w:rPr>
        <w:t xml:space="preserve">`**: امکان </w:t>
      </w:r>
      <w:r>
        <w:t>query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URL</w:t>
      </w:r>
    </w:p>
    <w:p w14:paraId="015D6627" w14:textId="77777777" w:rsidR="00F41FAF" w:rsidRDefault="00F41FAF" w:rsidP="00F41FAF">
      <w:pPr>
        <w:rPr>
          <w:rtl/>
        </w:rPr>
      </w:pPr>
      <w:r>
        <w:rPr>
          <w:rtl/>
        </w:rPr>
        <w:t>- **`</w:t>
      </w:r>
      <w:r>
        <w:t>show_in_menu</w:t>
      </w:r>
      <w:r>
        <w:rPr>
          <w:rtl/>
        </w:rPr>
        <w:t>`**: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در منو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شخوان</w:t>
      </w:r>
    </w:p>
    <w:p w14:paraId="7724A122" w14:textId="77777777" w:rsidR="00F41FAF" w:rsidRDefault="00F41FAF" w:rsidP="00F41FAF">
      <w:pPr>
        <w:rPr>
          <w:rtl/>
        </w:rPr>
      </w:pPr>
    </w:p>
    <w:p w14:paraId="534693AE" w14:textId="77777777" w:rsidR="00F41FAF" w:rsidRDefault="00F41FAF" w:rsidP="00F41FAF">
      <w:pPr>
        <w:rPr>
          <w:rtl/>
        </w:rPr>
      </w:pPr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🎨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کون‌ها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Dashicons</w:t>
      </w:r>
      <w:r>
        <w:rPr>
          <w:rtl/>
        </w:rPr>
        <w:t>:**</w:t>
      </w:r>
    </w:p>
    <w:p w14:paraId="559C6907" w14:textId="77777777" w:rsidR="00F41FAF" w:rsidRDefault="00F41FAF" w:rsidP="00F41FAF">
      <w:pPr>
        <w:rPr>
          <w:rtl/>
        </w:rPr>
      </w:pPr>
      <w:r>
        <w:rPr>
          <w:rtl/>
        </w:rPr>
        <w:t>- `</w:t>
      </w:r>
      <w:r>
        <w:t>dashicons-format-image</w:t>
      </w:r>
      <w:r>
        <w:rPr>
          <w:rtl/>
        </w:rPr>
        <w:t>`: مناسب برا</w:t>
      </w:r>
      <w:r>
        <w:rPr>
          <w:rFonts w:hint="cs"/>
          <w:rtl/>
        </w:rPr>
        <w:t>ی</w:t>
      </w:r>
      <w:r>
        <w:rPr>
          <w:rtl/>
        </w:rPr>
        <w:t xml:space="preserve"> گالر</w:t>
      </w:r>
      <w:r>
        <w:rPr>
          <w:rFonts w:hint="cs"/>
          <w:rtl/>
        </w:rPr>
        <w:t>ی</w:t>
      </w:r>
      <w:r>
        <w:rPr>
          <w:rtl/>
        </w:rPr>
        <w:t xml:space="preserve"> لوگو</w:t>
      </w:r>
    </w:p>
    <w:p w14:paraId="6C76242E" w14:textId="77777777" w:rsidR="00F41FAF" w:rsidRDefault="00F41FAF" w:rsidP="00F41FAF">
      <w:pPr>
        <w:rPr>
          <w:rtl/>
        </w:rPr>
      </w:pPr>
      <w:r>
        <w:rPr>
          <w:rtl/>
        </w:rPr>
        <w:t>- [مشاهده همه آ</w:t>
      </w:r>
      <w:r>
        <w:rPr>
          <w:rFonts w:hint="cs"/>
          <w:rtl/>
        </w:rPr>
        <w:t>ی</w:t>
      </w:r>
      <w:r>
        <w:rPr>
          <w:rFonts w:hint="eastAsia"/>
          <w:rtl/>
        </w:rPr>
        <w:t>کون‌ها</w:t>
      </w:r>
      <w:r>
        <w:rPr>
          <w:rtl/>
        </w:rPr>
        <w:t>](</w:t>
      </w:r>
      <w:r>
        <w:t>https://developer.wordpress.org/resource/dashicons</w:t>
      </w:r>
      <w:r>
        <w:rPr>
          <w:rtl/>
        </w:rPr>
        <w:t>/)</w:t>
      </w:r>
    </w:p>
    <w:p w14:paraId="0B56F578" w14:textId="77777777" w:rsidR="00F41FAF" w:rsidRDefault="00F41FAF" w:rsidP="00F41FAF">
      <w:pPr>
        <w:rPr>
          <w:rtl/>
        </w:rPr>
      </w:pPr>
    </w:p>
    <w:p w14:paraId="2213C0B5" w14:textId="77777777" w:rsidR="00F41FAF" w:rsidRDefault="00F41FAF" w:rsidP="00F41FAF"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📊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(</w:t>
      </w:r>
      <w:r>
        <w:t>Supports</w:t>
      </w:r>
      <w:r>
        <w:rPr>
          <w:rtl/>
        </w:rPr>
        <w:t>):**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7341B8BA" w14:textId="77777777" w:rsidTr="00EA007A">
        <w:tc>
          <w:tcPr>
            <w:tcW w:w="9350" w:type="dxa"/>
          </w:tcPr>
          <w:p w14:paraId="1603CDAB" w14:textId="77777777" w:rsidR="00EA007A" w:rsidRDefault="00EA007A" w:rsidP="00EA007A">
            <w:pPr>
              <w:bidi w:val="0"/>
            </w:pPr>
            <w:r>
              <w:t>'supports' =&gt; array(</w:t>
            </w:r>
          </w:p>
          <w:p w14:paraId="2AF5D31E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    'title',        // </w:t>
            </w:r>
            <w:r>
              <w:rPr>
                <w:rtl/>
              </w:rPr>
              <w:t>عنوان</w:t>
            </w:r>
          </w:p>
          <w:p w14:paraId="33B0FE5F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    'editor',       // </w:t>
            </w:r>
            <w:r>
              <w:rPr>
                <w:rtl/>
              </w:rPr>
              <w:t>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شگر</w:t>
            </w:r>
            <w:r>
              <w:rPr>
                <w:rtl/>
              </w:rPr>
              <w:t xml:space="preserve"> محتوا</w:t>
            </w:r>
          </w:p>
          <w:p w14:paraId="281B51B6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    'thumbnail',    // </w:t>
            </w:r>
            <w:r>
              <w:rPr>
                <w:rtl/>
              </w:rPr>
              <w:t>تصو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شاخص</w:t>
            </w:r>
          </w:p>
          <w:p w14:paraId="3B1A8CBB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    'excerpt',      // </w:t>
            </w:r>
            <w:r>
              <w:rPr>
                <w:rtl/>
              </w:rPr>
              <w:t>چک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ده</w:t>
            </w:r>
          </w:p>
          <w:p w14:paraId="0495C511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    'custom-fields' // </w:t>
            </w:r>
            <w:r>
              <w:rPr>
                <w:rtl/>
              </w:rPr>
              <w:t>ف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لدها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سفارش</w:t>
            </w:r>
            <w:r>
              <w:rPr>
                <w:rFonts w:hint="cs"/>
                <w:rtl/>
              </w:rPr>
              <w:t>ی</w:t>
            </w:r>
          </w:p>
          <w:p w14:paraId="600D2498" w14:textId="00B5DC92" w:rsidR="00EA007A" w:rsidRDefault="00EA007A" w:rsidP="00EA007A">
            <w:pPr>
              <w:bidi w:val="0"/>
            </w:pPr>
            <w:r>
              <w:t>)</w:t>
            </w:r>
          </w:p>
        </w:tc>
      </w:tr>
    </w:tbl>
    <w:p w14:paraId="2B78132F" w14:textId="77777777" w:rsidR="00F41FAF" w:rsidRDefault="00F41FAF" w:rsidP="00F41FAF">
      <w:r>
        <w:rPr>
          <w:rtl/>
        </w:rPr>
        <w:t>### **</w:t>
      </w:r>
      <w:r>
        <w:rPr>
          <w:rFonts w:ascii="Segoe UI Emoji" w:hAnsi="Segoe UI Emoji" w:cs="Segoe UI Emoji" w:hint="cs"/>
          <w:rtl/>
        </w:rPr>
        <w:t>🌐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REST API</w:t>
      </w:r>
      <w:r>
        <w:rPr>
          <w:rtl/>
        </w:rPr>
        <w:t>:**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5BAF2F9D" w14:textId="77777777" w:rsidTr="00EA007A">
        <w:tc>
          <w:tcPr>
            <w:tcW w:w="9350" w:type="dxa"/>
          </w:tcPr>
          <w:p w14:paraId="43CAF1E8" w14:textId="122147D8" w:rsidR="00EA007A" w:rsidRDefault="00EA007A" w:rsidP="00EA007A">
            <w:pPr>
              <w:bidi w:val="0"/>
            </w:pPr>
            <w:r w:rsidRPr="00EA007A">
              <w:t>'show_in_rest' =&gt; true</w:t>
            </w:r>
          </w:p>
        </w:tc>
      </w:tr>
    </w:tbl>
    <w:p w14:paraId="7E1F6446" w14:textId="77777777" w:rsidR="00F41FAF" w:rsidRDefault="00F41FAF" w:rsidP="00F41FAF">
      <w:pPr>
        <w:rPr>
          <w:rtl/>
        </w:rPr>
      </w:pPr>
      <w:r>
        <w:rPr>
          <w:rtl/>
        </w:rPr>
        <w:t>- فعال‌ساز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Block Editor (Gutenberg)</w:t>
      </w:r>
    </w:p>
    <w:p w14:paraId="1556C51F" w14:textId="77777777" w:rsidR="00F41FAF" w:rsidRDefault="00F41FAF" w:rsidP="00F41FAF">
      <w:pPr>
        <w:rPr>
          <w:rtl/>
        </w:rPr>
      </w:pPr>
      <w:r>
        <w:rPr>
          <w:rtl/>
        </w:rPr>
        <w:t>- امکان استفاده در برنامه‌ها</w:t>
      </w:r>
      <w:r>
        <w:rPr>
          <w:rFonts w:hint="cs"/>
          <w:rtl/>
        </w:rPr>
        <w:t>ی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</w:p>
    <w:p w14:paraId="3CD4FB1F" w14:textId="77777777" w:rsidR="00F41FAF" w:rsidRDefault="00F41FAF" w:rsidP="00F41FAF">
      <w:pPr>
        <w:rPr>
          <w:rtl/>
        </w:rPr>
      </w:pPr>
    </w:p>
    <w:p w14:paraId="51B2AB54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>---</w:t>
      </w:r>
    </w:p>
    <w:p w14:paraId="4E6391E7" w14:textId="77777777" w:rsidR="00F41FAF" w:rsidRDefault="00F41FAF" w:rsidP="00F41FAF">
      <w:pPr>
        <w:rPr>
          <w:rtl/>
        </w:rPr>
      </w:pPr>
    </w:p>
    <w:p w14:paraId="5CE12355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🗂️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ساختار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نها</w:t>
      </w:r>
      <w:r>
        <w:rPr>
          <w:rFonts w:hint="cs"/>
          <w:rtl/>
        </w:rPr>
        <w:t>یی</w:t>
      </w:r>
      <w:r>
        <w:rPr>
          <w:rtl/>
        </w:rPr>
        <w:t xml:space="preserve"> در پ</w:t>
      </w:r>
      <w:r>
        <w:rPr>
          <w:rFonts w:hint="cs"/>
          <w:rtl/>
        </w:rPr>
        <w:t>ی</w:t>
      </w:r>
      <w:r>
        <w:rPr>
          <w:rFonts w:hint="eastAsia"/>
          <w:rtl/>
        </w:rPr>
        <w:t>شخوان</w:t>
      </w:r>
      <w:r>
        <w:rPr>
          <w:rtl/>
        </w:rPr>
        <w:t xml:space="preserve"> وردپرس**</w:t>
      </w:r>
    </w:p>
    <w:p w14:paraId="44155A9B" w14:textId="77777777" w:rsidR="00F41FAF" w:rsidRDefault="00F41FAF" w:rsidP="00F41FAF">
      <w:pPr>
        <w:rPr>
          <w:rtl/>
        </w:rPr>
      </w:pPr>
    </w:p>
    <w:p w14:paraId="0241C747" w14:textId="77777777" w:rsidR="00F41FAF" w:rsidRDefault="00F41FAF" w:rsidP="00F41FAF">
      <w:pPr>
        <w:rPr>
          <w:rtl/>
        </w:rPr>
      </w:pPr>
      <w:r>
        <w:rPr>
          <w:rtl/>
        </w:rPr>
        <w:t>### **منو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شده:**</w:t>
      </w:r>
    </w:p>
    <w:p w14:paraId="30868F8A" w14:textId="77777777" w:rsidR="00F41FAF" w:rsidRDefault="00F41FAF" w:rsidP="00F41FAF">
      <w:pPr>
        <w:rPr>
          <w:rtl/>
        </w:rPr>
      </w:pPr>
      <w:r>
        <w:rPr>
          <w:rtl/>
        </w:rPr>
        <w:t>```</w:t>
      </w:r>
    </w:p>
    <w:p w14:paraId="353D6313" w14:textId="77777777" w:rsidR="00F41FAF" w:rsidRDefault="00F41FAF" w:rsidP="00F41FAF">
      <w:r>
        <w:rPr>
          <w:rFonts w:ascii="Segoe UI Emoji" w:hAnsi="Segoe UI Emoji" w:cs="Segoe UI Emoji" w:hint="cs"/>
          <w:rtl/>
        </w:rPr>
        <w:t>📊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شخوان</w:t>
      </w:r>
      <w:r>
        <w:rPr>
          <w:rtl/>
        </w:rPr>
        <w:t xml:space="preserve"> وردپرس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007A" w14:paraId="3E8B36CE" w14:textId="77777777" w:rsidTr="00EA007A">
        <w:tc>
          <w:tcPr>
            <w:tcW w:w="9350" w:type="dxa"/>
          </w:tcPr>
          <w:p w14:paraId="2C13D0CB" w14:textId="77777777" w:rsidR="00EA007A" w:rsidRDefault="00EA007A" w:rsidP="00EA007A">
            <w:pPr>
              <w:bidi w:val="0"/>
              <w:rPr>
                <w:rtl/>
              </w:rPr>
            </w:pPr>
            <w:r>
              <w:rPr>
                <w:rFonts w:ascii="Segoe UI Emoji" w:hAnsi="Segoe UI Emoji" w:cs="Segoe UI Emoji"/>
              </w:rPr>
              <w:t>📊</w:t>
            </w:r>
            <w:r>
              <w:t xml:space="preserve"> </w:t>
            </w:r>
            <w:r>
              <w:rPr>
                <w:rtl/>
              </w:rPr>
              <w:t>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شخوان</w:t>
            </w:r>
            <w:r>
              <w:rPr>
                <w:rtl/>
              </w:rPr>
              <w:t xml:space="preserve"> وردپرس</w:t>
            </w:r>
          </w:p>
          <w:p w14:paraId="0F3DC8A0" w14:textId="3E3AB534" w:rsidR="00EA007A" w:rsidRDefault="00EA007A" w:rsidP="00EA007A">
            <w:pPr>
              <w:bidi w:val="0"/>
              <w:rPr>
                <w:rtl/>
              </w:rPr>
            </w:pPr>
            <w:r>
              <w:t xml:space="preserve">├── </w:t>
            </w:r>
            <w:r>
              <w:rPr>
                <w:rFonts w:ascii="Segoe UI Emoji" w:hAnsi="Segoe UI Emoji" w:cs="Segoe UI Emoji"/>
              </w:rPr>
              <w:t>📷</w:t>
            </w:r>
            <w:r>
              <w:t xml:space="preserve"> </w:t>
            </w:r>
            <w:r w:rsidR="008420A2">
              <w:t>Costomerbrands</w:t>
            </w:r>
            <w:r>
              <w:t xml:space="preserve"> Logos (</w:t>
            </w:r>
            <w:r>
              <w:rPr>
                <w:rtl/>
              </w:rPr>
              <w:t>آ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کون</w:t>
            </w:r>
            <w:r>
              <w:rPr>
                <w:rtl/>
              </w:rPr>
              <w:t xml:space="preserve"> تصو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t>)</w:t>
            </w:r>
          </w:p>
          <w:p w14:paraId="50466389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│   ├── </w:t>
            </w:r>
            <w:r>
              <w:rPr>
                <w:rtl/>
              </w:rPr>
              <w:t>همه لوگوها</w:t>
            </w:r>
          </w:p>
          <w:p w14:paraId="37656E90" w14:textId="77777777" w:rsidR="00EA007A" w:rsidRDefault="00EA007A" w:rsidP="00EA007A">
            <w:pPr>
              <w:bidi w:val="0"/>
              <w:rPr>
                <w:rtl/>
              </w:rPr>
            </w:pPr>
            <w:r>
              <w:t xml:space="preserve">│   ├── </w:t>
            </w:r>
            <w:r>
              <w:rPr>
                <w:rtl/>
              </w:rPr>
              <w:t>افزودن جد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t xml:space="preserve">  </w:t>
            </w:r>
          </w:p>
          <w:p w14:paraId="6AA106B5" w14:textId="494F6473" w:rsidR="00EA007A" w:rsidRDefault="00EA007A" w:rsidP="00EA007A">
            <w:pPr>
              <w:bidi w:val="0"/>
            </w:pPr>
            <w:r>
              <w:t xml:space="preserve">│   └── </w:t>
            </w:r>
            <w:r>
              <w:rPr>
                <w:rFonts w:ascii="Segoe UI Emoji" w:hAnsi="Segoe UI Emoji" w:cs="Segoe UI Emoji"/>
              </w:rPr>
              <w:t>🗂️</w:t>
            </w:r>
            <w:r>
              <w:t xml:space="preserve"> Logo Categories</w:t>
            </w:r>
          </w:p>
        </w:tc>
      </w:tr>
    </w:tbl>
    <w:p w14:paraId="42F11789" w14:textId="77777777" w:rsidR="00EA007A" w:rsidRDefault="00EA007A" w:rsidP="00EA007A">
      <w:pPr>
        <w:bidi w:val="0"/>
        <w:rPr>
          <w:rtl/>
        </w:rPr>
      </w:pPr>
    </w:p>
    <w:p w14:paraId="1FC80FC8" w14:textId="77777777" w:rsidR="00F41FAF" w:rsidRDefault="00F41FAF" w:rsidP="00F41FAF">
      <w:pPr>
        <w:rPr>
          <w:rtl/>
        </w:rPr>
      </w:pPr>
      <w:r>
        <w:rPr>
          <w:rtl/>
        </w:rPr>
        <w:t>### **آدرس‌ها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شده:**</w:t>
      </w:r>
    </w:p>
    <w:p w14:paraId="591238E8" w14:textId="3FBC93FD" w:rsidR="00F41FAF" w:rsidRDefault="00F41FAF" w:rsidP="00F41FAF">
      <w:pPr>
        <w:rPr>
          <w:rtl/>
        </w:rPr>
      </w:pPr>
      <w:r>
        <w:rPr>
          <w:rtl/>
        </w:rPr>
        <w:t>- **پست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>:** `</w:t>
      </w:r>
      <w:r>
        <w:t>yoursite.com/</w:t>
      </w:r>
      <w:r w:rsidR="008420A2">
        <w:t>costomerbrands</w:t>
      </w:r>
      <w:r>
        <w:t>-logos/sample-logo</w:t>
      </w:r>
      <w:r>
        <w:rPr>
          <w:rtl/>
        </w:rPr>
        <w:t>/`</w:t>
      </w:r>
    </w:p>
    <w:p w14:paraId="2B1E0089" w14:textId="77777777" w:rsidR="00F41FAF" w:rsidRDefault="00F41FAF" w:rsidP="00F41FAF">
      <w:pPr>
        <w:rPr>
          <w:rtl/>
        </w:rPr>
      </w:pPr>
      <w:r>
        <w:rPr>
          <w:rtl/>
        </w:rPr>
        <w:t>- **تاکسونوم</w:t>
      </w:r>
      <w:r>
        <w:rPr>
          <w:rFonts w:hint="cs"/>
          <w:rtl/>
        </w:rPr>
        <w:t>ی</w:t>
      </w:r>
      <w:r>
        <w:rPr>
          <w:rtl/>
        </w:rPr>
        <w:t>:** `</w:t>
      </w:r>
      <w:r>
        <w:t>yoursite.com/logo-category/brand-logos</w:t>
      </w:r>
      <w:r>
        <w:rPr>
          <w:rtl/>
        </w:rPr>
        <w:t>/`</w:t>
      </w:r>
    </w:p>
    <w:p w14:paraId="390762F5" w14:textId="77777777" w:rsidR="00F41FAF" w:rsidRDefault="00F41FAF" w:rsidP="00F41FAF">
      <w:pPr>
        <w:rPr>
          <w:rtl/>
        </w:rPr>
      </w:pPr>
    </w:p>
    <w:p w14:paraId="6B6C2D03" w14:textId="77777777" w:rsidR="00F41FAF" w:rsidRDefault="00F41FAF" w:rsidP="00F41FAF">
      <w:pPr>
        <w:rPr>
          <w:rtl/>
        </w:rPr>
      </w:pPr>
      <w:r>
        <w:rPr>
          <w:rtl/>
        </w:rPr>
        <w:t>---</w:t>
      </w:r>
    </w:p>
    <w:p w14:paraId="3007CE64" w14:textId="77777777" w:rsidR="00F41FAF" w:rsidRDefault="00F41FAF" w:rsidP="00F41FAF">
      <w:pPr>
        <w:rPr>
          <w:rtl/>
        </w:rPr>
      </w:pPr>
    </w:p>
    <w:p w14:paraId="3685A75F" w14:textId="77777777" w:rsidR="00F41FAF" w:rsidRDefault="00F41FAF" w:rsidP="00F41FAF">
      <w:pPr>
        <w:rPr>
          <w:rtl/>
        </w:rPr>
      </w:pPr>
      <w:r>
        <w:rPr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💡</w:t>
      </w:r>
      <w:r>
        <w:rPr>
          <w:rtl/>
        </w:rPr>
        <w:t xml:space="preserve"> **</w:t>
      </w:r>
      <w:r>
        <w:rPr>
          <w:rFonts w:ascii="IRANSansWeb(FaNum) Light" w:hAnsi="IRANSansWeb(FaNum) Light" w:hint="cs"/>
          <w:rtl/>
        </w:rPr>
        <w:t>نکات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مهم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توسعه‌دهندگان**</w:t>
      </w:r>
    </w:p>
    <w:p w14:paraId="4072C792" w14:textId="77777777" w:rsidR="00F41FAF" w:rsidRDefault="00F41FAF" w:rsidP="00F41FAF">
      <w:pPr>
        <w:rPr>
          <w:rtl/>
        </w:rPr>
      </w:pPr>
    </w:p>
    <w:p w14:paraId="0E5F00A3" w14:textId="77777777" w:rsidR="00F41FAF" w:rsidRDefault="00F41FAF" w:rsidP="00F41FAF">
      <w:pPr>
        <w:rPr>
          <w:rtl/>
        </w:rPr>
      </w:pPr>
      <w:r>
        <w:rPr>
          <w:rtl/>
        </w:rPr>
        <w:t>### **بهتر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روش‌ها:**</w:t>
      </w:r>
    </w:p>
    <w:p w14:paraId="6DA82376" w14:textId="77777777" w:rsidR="00F41FAF" w:rsidRDefault="00F41FAF" w:rsidP="00F41FAF">
      <w:pPr>
        <w:rPr>
          <w:rtl/>
        </w:rPr>
      </w:pPr>
      <w:r>
        <w:rPr>
          <w:rtl/>
        </w:rPr>
        <w:t>1. **نام‌گذار</w:t>
      </w:r>
      <w:r>
        <w:rPr>
          <w:rFonts w:hint="cs"/>
          <w:rtl/>
        </w:rPr>
        <w:t>ی</w:t>
      </w:r>
      <w:r>
        <w:rPr>
          <w:rtl/>
        </w:rPr>
        <w:t xml:space="preserve"> منحصر به فرد**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تداخل</w:t>
      </w:r>
    </w:p>
    <w:p w14:paraId="66655330" w14:textId="77777777" w:rsidR="00F41FAF" w:rsidRDefault="00F41FAF" w:rsidP="00F41FAF">
      <w:pPr>
        <w:rPr>
          <w:rtl/>
        </w:rPr>
      </w:pPr>
      <w:r>
        <w:rPr>
          <w:rtl/>
        </w:rPr>
        <w:lastRenderedPageBreak/>
        <w:t xml:space="preserve">2. **استفاده از </w:t>
      </w:r>
      <w:r>
        <w:t>text domain</w:t>
      </w:r>
      <w:r>
        <w:rPr>
          <w:rtl/>
        </w:rPr>
        <w:t>** برا</w:t>
      </w:r>
      <w:r>
        <w:rPr>
          <w:rFonts w:hint="cs"/>
          <w:rtl/>
        </w:rPr>
        <w:t>ی</w:t>
      </w:r>
      <w:r>
        <w:rPr>
          <w:rtl/>
        </w:rPr>
        <w:t xml:space="preserve"> ترجمه‌پذ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583532E0" w14:textId="77777777" w:rsidR="00F41FAF" w:rsidRDefault="00F41FAF" w:rsidP="00F41FAF">
      <w:pPr>
        <w:rPr>
          <w:rtl/>
        </w:rPr>
      </w:pPr>
      <w:r>
        <w:rPr>
          <w:rtl/>
        </w:rPr>
        <w:t>3. **فعال‌ساز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rewrite rules</w:t>
      </w:r>
      <w:r>
        <w:rPr>
          <w:rtl/>
        </w:rPr>
        <w:t>** پس از ثبت</w:t>
      </w:r>
    </w:p>
    <w:p w14:paraId="0BED9E6F" w14:textId="77777777" w:rsidR="00F41FAF" w:rsidRDefault="00F41FAF" w:rsidP="00F41FAF">
      <w:pPr>
        <w:rPr>
          <w:rtl/>
        </w:rPr>
      </w:pPr>
    </w:p>
    <w:p w14:paraId="35E3C0BF" w14:textId="77777777" w:rsidR="00F41FAF" w:rsidRDefault="00F41FAF" w:rsidP="00F41FAF">
      <w:pPr>
        <w:rPr>
          <w:rtl/>
        </w:rPr>
      </w:pPr>
      <w:r>
        <w:rPr>
          <w:rtl/>
        </w:rPr>
        <w:t>### **ع</w:t>
      </w:r>
      <w:r>
        <w:rPr>
          <w:rFonts w:hint="cs"/>
          <w:rtl/>
        </w:rPr>
        <w:t>ی</w:t>
      </w:r>
      <w:r>
        <w:rPr>
          <w:rFonts w:hint="eastAsia"/>
          <w:rtl/>
        </w:rPr>
        <w:t>ب‌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>:**</w:t>
      </w:r>
    </w:p>
    <w:p w14:paraId="7D66309B" w14:textId="77777777" w:rsidR="00F41FAF" w:rsidRDefault="00F41FAF" w:rsidP="00F41FAF">
      <w:pPr>
        <w:rPr>
          <w:rtl/>
        </w:rPr>
      </w:pPr>
      <w:r>
        <w:rPr>
          <w:rtl/>
        </w:rPr>
        <w:t>- پس از ثبت، به **</w:t>
      </w:r>
      <w:r>
        <w:t>Settings &gt; Permalinks</w:t>
      </w:r>
      <w:r>
        <w:rPr>
          <w:rtl/>
        </w:rPr>
        <w:t>** برو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5463A69D" w14:textId="77777777" w:rsidR="00F41FAF" w:rsidRDefault="00F41FAF" w:rsidP="00F41FAF">
      <w:pPr>
        <w:rPr>
          <w:rtl/>
        </w:rPr>
      </w:pPr>
      <w:r>
        <w:rPr>
          <w:rtl/>
        </w:rPr>
        <w:t>- از **`</w:t>
      </w:r>
      <w:r>
        <w:t>flush_rewrite_rules</w:t>
      </w:r>
      <w:r>
        <w:rPr>
          <w:rtl/>
        </w:rPr>
        <w:t>()`** در هوک فعال‌ساز</w:t>
      </w:r>
      <w:r>
        <w:rPr>
          <w:rFonts w:hint="cs"/>
          <w:rtl/>
        </w:rPr>
        <w:t>ی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0DFBBC11" w14:textId="77777777" w:rsidR="00F41FAF" w:rsidRDefault="00F41FAF" w:rsidP="00F41FAF">
      <w:pPr>
        <w:rPr>
          <w:rtl/>
        </w:rPr>
      </w:pPr>
    </w:p>
    <w:p w14:paraId="0ADDBD99" w14:textId="0D6A824A" w:rsidR="00F41FAF" w:rsidRPr="00F41FAF" w:rsidRDefault="00F41FAF" w:rsidP="00F41FAF">
      <w:pPr>
        <w:rPr>
          <w:rFonts w:hint="cs"/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کامل و حرفه‌ا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پست تا</w:t>
      </w:r>
      <w:r>
        <w:rPr>
          <w:rFonts w:hint="cs"/>
          <w:rtl/>
        </w:rPr>
        <w:t>ی</w:t>
      </w:r>
      <w:r>
        <w:rPr>
          <w:rFonts w:hint="eastAsia"/>
          <w:rtl/>
        </w:rPr>
        <w:t>پ‌ها</w:t>
      </w:r>
      <w:r>
        <w:rPr>
          <w:rFonts w:hint="cs"/>
          <w:rtl/>
        </w:rPr>
        <w:t>ی</w:t>
      </w:r>
      <w:r>
        <w:rPr>
          <w:rtl/>
        </w:rPr>
        <w:t xml:space="preserve"> سفارش</w:t>
      </w:r>
      <w:r>
        <w:rPr>
          <w:rFonts w:hint="cs"/>
          <w:rtl/>
        </w:rPr>
        <w:t>ی</w:t>
      </w:r>
      <w:r>
        <w:rPr>
          <w:rtl/>
        </w:rPr>
        <w:t xml:space="preserve"> در وردپرس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sectPr w:rsidR="00F41FAF" w:rsidRPr="00F4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A53"/>
    <w:multiLevelType w:val="multilevel"/>
    <w:tmpl w:val="EA5C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C02EB"/>
    <w:multiLevelType w:val="multilevel"/>
    <w:tmpl w:val="5A88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923D6"/>
    <w:multiLevelType w:val="multilevel"/>
    <w:tmpl w:val="0DBE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76EB3"/>
    <w:multiLevelType w:val="multilevel"/>
    <w:tmpl w:val="0B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787353">
    <w:abstractNumId w:val="2"/>
  </w:num>
  <w:num w:numId="2" w16cid:durableId="842861785">
    <w:abstractNumId w:val="3"/>
  </w:num>
  <w:num w:numId="3" w16cid:durableId="1889223638">
    <w:abstractNumId w:val="1"/>
  </w:num>
  <w:num w:numId="4" w16cid:durableId="74534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C7"/>
    <w:rsid w:val="00001894"/>
    <w:rsid w:val="00055B4E"/>
    <w:rsid w:val="001C6343"/>
    <w:rsid w:val="001D6A77"/>
    <w:rsid w:val="00303809"/>
    <w:rsid w:val="0035598B"/>
    <w:rsid w:val="00517F2D"/>
    <w:rsid w:val="005D26BF"/>
    <w:rsid w:val="00606CE4"/>
    <w:rsid w:val="00696195"/>
    <w:rsid w:val="007565FD"/>
    <w:rsid w:val="007D4531"/>
    <w:rsid w:val="007D5BA2"/>
    <w:rsid w:val="00812E76"/>
    <w:rsid w:val="008420A2"/>
    <w:rsid w:val="00847DD8"/>
    <w:rsid w:val="0086636C"/>
    <w:rsid w:val="008903CF"/>
    <w:rsid w:val="009048B1"/>
    <w:rsid w:val="00986E35"/>
    <w:rsid w:val="009C07F1"/>
    <w:rsid w:val="00AB6C9B"/>
    <w:rsid w:val="00BD7369"/>
    <w:rsid w:val="00BF507D"/>
    <w:rsid w:val="00C14843"/>
    <w:rsid w:val="00C45A3C"/>
    <w:rsid w:val="00D02023"/>
    <w:rsid w:val="00D055FA"/>
    <w:rsid w:val="00DD31E3"/>
    <w:rsid w:val="00DF525B"/>
    <w:rsid w:val="00E3628D"/>
    <w:rsid w:val="00EA007A"/>
    <w:rsid w:val="00EB46C7"/>
    <w:rsid w:val="00F3244D"/>
    <w:rsid w:val="00F41FAF"/>
    <w:rsid w:val="00F95EA8"/>
    <w:rsid w:val="00FF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C6DC7FF"/>
  <w15:chartTrackingRefBased/>
  <w15:docId w15:val="{4ED647C1-36C4-41E8-8093-EBC2DDAC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F95EA8"/>
    <w:pPr>
      <w:bidi w:val="0"/>
      <w:spacing w:after="0" w:line="240" w:lineRule="auto"/>
    </w:pPr>
    <w:rPr>
      <w:rFonts w:ascii="Courier New" w:hAnsi="Courier New" w:cs="Courier New"/>
      <w:b w:val="0"/>
      <w:bCs/>
      <w:sz w:val="20"/>
      <w:szCs w:val="20"/>
      <w:lang w:bidi="ar-SA"/>
    </w:rPr>
  </w:style>
  <w:style w:type="character" w:customStyle="1" w:styleId="CODEChar">
    <w:name w:val="CODE Char"/>
    <w:basedOn w:val="DefaultParagraphFont"/>
    <w:link w:val="CODE"/>
    <w:rsid w:val="00F95EA8"/>
    <w:rPr>
      <w:rFonts w:ascii="Courier New" w:hAnsi="Courier New" w:cs="Courier New"/>
      <w:bCs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531C1-2542-40A4-9A32-E810BCA9E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70</TotalTime>
  <Pages>12</Pages>
  <Words>1902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4</cp:revision>
  <dcterms:created xsi:type="dcterms:W3CDTF">2025-11-12T03:39:00Z</dcterms:created>
  <dcterms:modified xsi:type="dcterms:W3CDTF">2025-11-12T04:11:00Z</dcterms:modified>
</cp:coreProperties>
</file>